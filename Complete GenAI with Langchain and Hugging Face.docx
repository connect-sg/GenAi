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E9DC4" w14:textId="15EB4089" w:rsidR="00104473" w:rsidRDefault="00A21F5D" w:rsidP="00FA28AE">
      <w:pPr>
        <w:pStyle w:val="Subtitle"/>
      </w:pPr>
      <w:r>
        <w:t>Notes from online courses</w:t>
      </w:r>
    </w:p>
    <w:p w14:paraId="7437555F" w14:textId="5BB17A97" w:rsidR="00104473" w:rsidRDefault="00A21F5D" w:rsidP="00FA28AE">
      <w:pPr>
        <w:pStyle w:val="Title"/>
      </w:pPr>
      <w:proofErr w:type="spellStart"/>
      <w:r>
        <w:t>GenAI</w:t>
      </w:r>
      <w:proofErr w:type="spellEnd"/>
      <w:r>
        <w:t xml:space="preserve"> course with </w:t>
      </w:r>
      <w:proofErr w:type="spellStart"/>
      <w:r>
        <w:t>Langchain</w:t>
      </w:r>
      <w:proofErr w:type="spellEnd"/>
      <w:r>
        <w:t xml:space="preserve"> and Hugging Face</w:t>
      </w:r>
    </w:p>
    <w:p w14:paraId="09D31BC5" w14:textId="207C994A" w:rsidR="00104473" w:rsidRDefault="00A21F5D" w:rsidP="00FA28AE">
      <w:pPr>
        <w:pStyle w:val="Author"/>
      </w:pPr>
      <w:r>
        <w:t>Siddharth Gehlot</w:t>
      </w:r>
    </w:p>
    <w:sdt>
      <w:sdtPr>
        <w:rPr>
          <w:rFonts w:asciiTheme="minorHAnsi" w:eastAsiaTheme="minorHAnsi" w:hAnsiTheme="minorHAnsi" w:cstheme="minorBidi"/>
          <w:sz w:val="24"/>
          <w:szCs w:val="24"/>
        </w:rPr>
        <w:id w:val="11523362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E2742B" w14:textId="5AC71405" w:rsidR="00062E78" w:rsidRDefault="00062E78">
          <w:pPr>
            <w:pStyle w:val="TOCHeading"/>
          </w:pPr>
          <w:r>
            <w:t>Table of Contents</w:t>
          </w:r>
        </w:p>
        <w:p w14:paraId="482A4565" w14:textId="5D24F320" w:rsidR="00062E78" w:rsidRDefault="00062E78">
          <w:pPr>
            <w:pStyle w:val="TOC2"/>
            <w:tabs>
              <w:tab w:val="right" w:leader="dot" w:pos="9552"/>
            </w:tabs>
            <w:rPr>
              <w:rFonts w:eastAsiaTheme="minorEastAsia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84056607" w:history="1">
            <w:r w:rsidRPr="008D2537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_Toc184056607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51387" w14:textId="510E0A48" w:rsidR="00062E78" w:rsidRDefault="00000000">
          <w:pPr>
            <w:pStyle w:val="TOC3"/>
            <w:tabs>
              <w:tab w:val="right" w:leader="dot" w:pos="9552"/>
            </w:tabs>
            <w:rPr>
              <w:rFonts w:eastAsiaTheme="minorEastAsia" w:cstheme="minorBidi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4056608" w:history="1">
            <w:r w:rsidR="00062E78" w:rsidRPr="008D2537">
              <w:rPr>
                <w:rStyle w:val="Hyperlink"/>
                <w:noProof/>
              </w:rPr>
              <w:t>Getting Started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_Toc184056608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1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75BAE1BB" w14:textId="22A4BCE5" w:rsidR="00062E78" w:rsidRDefault="00000000">
          <w:pPr>
            <w:pStyle w:val="TOC2"/>
            <w:tabs>
              <w:tab w:val="right" w:leader="dot" w:pos="9552"/>
            </w:tabs>
            <w:rPr>
              <w:rFonts w:eastAsiaTheme="minorEastAsia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4056609" w:history="1">
            <w:r w:rsidR="00062E78" w:rsidRPr="008D2537">
              <w:rPr>
                <w:rStyle w:val="Hyperlink"/>
                <w:noProof/>
              </w:rPr>
              <w:t>Different ways of creating python environment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_Toc184056609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3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1D72ABE9" w14:textId="72961415" w:rsidR="00062E78" w:rsidRDefault="00000000">
          <w:pPr>
            <w:pStyle w:val="TOC3"/>
            <w:tabs>
              <w:tab w:val="right" w:leader="dot" w:pos="9552"/>
            </w:tabs>
            <w:rPr>
              <w:rFonts w:eastAsiaTheme="minorEastAsia" w:cstheme="minorBidi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4056610" w:history="1">
            <w:r w:rsidR="00062E78" w:rsidRPr="008D2537">
              <w:rPr>
                <w:rStyle w:val="Hyperlink"/>
                <w:noProof/>
              </w:rPr>
              <w:t>3 Different ways to create python environment –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_Toc184056610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3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5339CF8D" w14:textId="78642AC1" w:rsidR="00062E78" w:rsidRDefault="00000000">
          <w:pPr>
            <w:pStyle w:val="TOC2"/>
            <w:tabs>
              <w:tab w:val="right" w:leader="dot" w:pos="9552"/>
            </w:tabs>
            <w:rPr>
              <w:rFonts w:eastAsiaTheme="minorEastAsia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4056611" w:history="1">
            <w:r w:rsidR="00062E78" w:rsidRPr="008D2537">
              <w:rPr>
                <w:rStyle w:val="Hyperlink"/>
                <w:noProof/>
              </w:rPr>
              <w:t>Install requirements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_Toc184056611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6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6BDC401E" w14:textId="2405049A" w:rsidR="00062E78" w:rsidRDefault="00000000">
          <w:pPr>
            <w:pStyle w:val="TOC2"/>
            <w:tabs>
              <w:tab w:val="right" w:leader="dot" w:pos="9552"/>
            </w:tabs>
            <w:rPr>
              <w:rFonts w:eastAsiaTheme="minorEastAsia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4056612" w:history="1">
            <w:r w:rsidR="00062E78" w:rsidRPr="008D2537">
              <w:rPr>
                <w:rStyle w:val="Hyperlink"/>
                <w:noProof/>
              </w:rPr>
              <w:t>Streamlit with python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_Toc184056612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6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7B94AE50" w14:textId="302F158D" w:rsidR="00062E78" w:rsidRDefault="00000000">
          <w:pPr>
            <w:pStyle w:val="TOC2"/>
            <w:tabs>
              <w:tab w:val="right" w:leader="dot" w:pos="9552"/>
            </w:tabs>
            <w:rPr>
              <w:rFonts w:eastAsiaTheme="minorEastAsia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4056613" w:history="1">
            <w:r w:rsidR="00062E78" w:rsidRPr="008D2537">
              <w:rPr>
                <w:rStyle w:val="Hyperlink"/>
                <w:noProof/>
              </w:rPr>
              <w:t>ML APP with streamlit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_Toc184056613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10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11F0372A" w14:textId="3A182A22" w:rsidR="00062E78" w:rsidRDefault="00000000">
          <w:pPr>
            <w:pStyle w:val="TOC2"/>
            <w:tabs>
              <w:tab w:val="right" w:leader="dot" w:pos="9552"/>
            </w:tabs>
            <w:rPr>
              <w:rFonts w:eastAsiaTheme="minorEastAsia" w:cstheme="minorBidi"/>
              <w:b w:val="0"/>
              <w:bCs w:val="0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4056614" w:history="1">
            <w:r w:rsidR="00062E78" w:rsidRPr="008D2537">
              <w:rPr>
                <w:rStyle w:val="Hyperlink"/>
                <w:noProof/>
              </w:rPr>
              <w:t>Machine Learning for NLP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_Toc184056614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12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478102BA" w14:textId="276B7ED1" w:rsidR="00062E78" w:rsidRDefault="00000000">
          <w:pPr>
            <w:pStyle w:val="TOC3"/>
            <w:tabs>
              <w:tab w:val="right" w:leader="dot" w:pos="9552"/>
            </w:tabs>
            <w:rPr>
              <w:rFonts w:eastAsiaTheme="minorEastAsia" w:cstheme="minorBidi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4056615" w:history="1">
            <w:r w:rsidR="00062E78" w:rsidRPr="008D2537">
              <w:rPr>
                <w:rStyle w:val="Hyperlink"/>
                <w:noProof/>
              </w:rPr>
              <w:t>High-level Overview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_Toc184056615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12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3B526373" w14:textId="3F36EB0F" w:rsidR="00062E78" w:rsidRDefault="00000000">
          <w:pPr>
            <w:pStyle w:val="TOC3"/>
            <w:tabs>
              <w:tab w:val="right" w:leader="dot" w:pos="9552"/>
            </w:tabs>
            <w:rPr>
              <w:rFonts w:eastAsiaTheme="minorEastAsia" w:cstheme="minorBidi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4056616" w:history="1">
            <w:r w:rsidR="00062E78" w:rsidRPr="008D2537">
              <w:rPr>
                <w:rStyle w:val="Hyperlink"/>
                <w:noProof/>
              </w:rPr>
              <w:t>Practical Use case of NLP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_Toc184056616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12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62BE105C" w14:textId="1487806A" w:rsidR="00062E78" w:rsidRDefault="00000000">
          <w:pPr>
            <w:pStyle w:val="TOC3"/>
            <w:tabs>
              <w:tab w:val="right" w:leader="dot" w:pos="9552"/>
            </w:tabs>
            <w:rPr>
              <w:rFonts w:eastAsiaTheme="minorEastAsia" w:cstheme="minorBidi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4056617" w:history="1">
            <w:r w:rsidR="00062E78" w:rsidRPr="008D2537">
              <w:rPr>
                <w:rStyle w:val="Hyperlink"/>
                <w:noProof/>
              </w:rPr>
              <w:t>Tokenization and Basic Terminologies</w:t>
            </w:r>
            <w:r w:rsidR="00062E78">
              <w:rPr>
                <w:noProof/>
                <w:webHidden/>
              </w:rPr>
              <w:tab/>
            </w:r>
            <w:r w:rsidR="00062E78">
              <w:rPr>
                <w:noProof/>
                <w:webHidden/>
              </w:rPr>
              <w:fldChar w:fldCharType="begin"/>
            </w:r>
            <w:r w:rsidR="00062E78">
              <w:rPr>
                <w:noProof/>
                <w:webHidden/>
              </w:rPr>
              <w:instrText xml:space="preserve"> PAGEREF _Toc184056617 \h </w:instrText>
            </w:r>
            <w:r w:rsidR="00062E78">
              <w:rPr>
                <w:noProof/>
                <w:webHidden/>
              </w:rPr>
            </w:r>
            <w:r w:rsidR="00062E78">
              <w:rPr>
                <w:noProof/>
                <w:webHidden/>
              </w:rPr>
              <w:fldChar w:fldCharType="separate"/>
            </w:r>
            <w:r w:rsidR="00062E78">
              <w:rPr>
                <w:noProof/>
                <w:webHidden/>
              </w:rPr>
              <w:t>13</w:t>
            </w:r>
            <w:r w:rsidR="00062E78">
              <w:rPr>
                <w:noProof/>
                <w:webHidden/>
              </w:rPr>
              <w:fldChar w:fldCharType="end"/>
            </w:r>
          </w:hyperlink>
        </w:p>
        <w:p w14:paraId="6E8F59BA" w14:textId="2D561742" w:rsidR="00062E78" w:rsidRDefault="00062E78">
          <w:r>
            <w:rPr>
              <w:b/>
              <w:bCs/>
              <w:noProof/>
            </w:rPr>
            <w:fldChar w:fldCharType="end"/>
          </w:r>
        </w:p>
      </w:sdtContent>
    </w:sdt>
    <w:p w14:paraId="74EC1B45" w14:textId="1D48C1C2" w:rsidR="00104473" w:rsidRDefault="00A21F5D" w:rsidP="00183B3E">
      <w:pPr>
        <w:pStyle w:val="Heading2"/>
      </w:pPr>
      <w:bookmarkStart w:id="0" w:name="_Toc184056607"/>
      <w:r>
        <w:t>Overview</w:t>
      </w:r>
      <w:bookmarkEnd w:id="0"/>
    </w:p>
    <w:sdt>
      <w:sdtPr>
        <w:id w:val="-731776231"/>
        <w:placeholder>
          <w:docPart w:val="E0413441ED0EF5489377D6E4392123A7"/>
        </w:placeholder>
        <w:temporary/>
        <w:showingPlcHdr/>
        <w15:appearance w15:val="hidden"/>
      </w:sdtPr>
      <w:sdtContent>
        <w:p w14:paraId="20DF0CCC" w14:textId="77777777" w:rsidR="00104473" w:rsidRDefault="00000000" w:rsidP="00183B3E">
          <w:pPr>
            <w:pStyle w:val="ListParagraph"/>
          </w:pPr>
          <w:r>
            <w:t>To get started right away, just tap any placeholder text (such as this) and start typing.</w:t>
          </w:r>
        </w:p>
      </w:sdtContent>
    </w:sdt>
    <w:p w14:paraId="74645A70" w14:textId="28E40CFD" w:rsidR="00104473" w:rsidRPr="00961772" w:rsidRDefault="00A21F5D" w:rsidP="00961772">
      <w:pPr>
        <w:pStyle w:val="Heading3"/>
      </w:pPr>
      <w:bookmarkStart w:id="1" w:name="_Toc184056608"/>
      <w:r w:rsidRPr="00961772">
        <w:t>Getting Started</w:t>
      </w:r>
      <w:bookmarkEnd w:id="1"/>
    </w:p>
    <w:p w14:paraId="69A79C7C" w14:textId="3517C70C" w:rsidR="00104473" w:rsidRDefault="00A21F5D" w:rsidP="00961772">
      <w:pPr>
        <w:pStyle w:val="ListBullet"/>
      </w:pPr>
      <w:r>
        <w:t>VS code</w:t>
      </w:r>
    </w:p>
    <w:p w14:paraId="429DA6C7" w14:textId="6FEC9678" w:rsidR="00A21F5D" w:rsidRDefault="00A21F5D" w:rsidP="00183B3E">
      <w:pPr>
        <w:pStyle w:val="ListParagraph"/>
      </w:pPr>
      <w:r>
        <w:t xml:space="preserve"> Create environment</w:t>
      </w:r>
    </w:p>
    <w:p w14:paraId="0DFF28F8" w14:textId="0A21C2F3" w:rsidR="00E865FA" w:rsidRPr="0062667B" w:rsidRDefault="006F544C" w:rsidP="00183B3E">
      <w:pPr>
        <w:pStyle w:val="ListParagraph"/>
        <w:rPr>
          <w:i/>
          <w:iCs/>
        </w:rPr>
      </w:pPr>
      <w:proofErr w:type="spellStart"/>
      <w:r>
        <w:rPr>
          <w:i/>
          <w:iCs/>
          <w:highlight w:val="yellow"/>
        </w:rPr>
        <w:t>conda</w:t>
      </w:r>
      <w:proofErr w:type="spellEnd"/>
      <w:r>
        <w:rPr>
          <w:i/>
          <w:iCs/>
          <w:highlight w:val="yellow"/>
        </w:rPr>
        <w:t xml:space="preserve"> c</w:t>
      </w:r>
      <w:r w:rsidR="00A21F5D" w:rsidRPr="00A21F5D">
        <w:rPr>
          <w:i/>
          <w:iCs/>
          <w:highlight w:val="yellow"/>
        </w:rPr>
        <w:t xml:space="preserve">reate -p </w:t>
      </w:r>
      <w:proofErr w:type="spellStart"/>
      <w:r w:rsidR="00A21F5D" w:rsidRPr="00A21F5D">
        <w:rPr>
          <w:i/>
          <w:iCs/>
          <w:highlight w:val="yellow"/>
        </w:rPr>
        <w:t>venv</w:t>
      </w:r>
      <w:proofErr w:type="spellEnd"/>
      <w:r w:rsidR="00A21F5D" w:rsidRPr="00A21F5D">
        <w:rPr>
          <w:i/>
          <w:iCs/>
          <w:highlight w:val="yellow"/>
        </w:rPr>
        <w:t xml:space="preserve"> python==3.12</w:t>
      </w:r>
    </w:p>
    <w:p w14:paraId="18FDA2F0" w14:textId="4D0BE2BD" w:rsidR="00E865FA" w:rsidRDefault="00E865FA" w:rsidP="00183B3E">
      <w:pPr>
        <w:pStyle w:val="ListParagraph"/>
        <w:rPr>
          <w:i/>
          <w:iCs/>
        </w:rPr>
      </w:pPr>
      <w:r w:rsidRPr="00E865FA">
        <w:rPr>
          <w:i/>
          <w:iCs/>
          <w:noProof/>
        </w:rPr>
        <w:drawing>
          <wp:inline distT="0" distB="0" distL="0" distR="0" wp14:anchorId="5C063F61" wp14:editId="622730E2">
            <wp:extent cx="6071870" cy="140335"/>
            <wp:effectExtent l="0" t="0" r="0" b="0"/>
            <wp:docPr id="86064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442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1A6C" w14:textId="77777777" w:rsidR="0062667B" w:rsidRDefault="0062667B" w:rsidP="00183B3E">
      <w:pPr>
        <w:pStyle w:val="ListParagraph"/>
        <w:rPr>
          <w:i/>
          <w:iCs/>
        </w:rPr>
      </w:pPr>
    </w:p>
    <w:p w14:paraId="5F3E9FB1" w14:textId="194FEE33" w:rsidR="00E865FA" w:rsidRDefault="00E865FA" w:rsidP="00183B3E">
      <w:pPr>
        <w:pStyle w:val="ListParagraph"/>
      </w:pPr>
      <w:r>
        <w:lastRenderedPageBreak/>
        <w:t xml:space="preserve"> Activate environment</w:t>
      </w:r>
    </w:p>
    <w:p w14:paraId="354FF249" w14:textId="02BE5156" w:rsidR="00E865FA" w:rsidRDefault="00E865FA" w:rsidP="00183B3E">
      <w:pPr>
        <w:pStyle w:val="ListParagraph"/>
      </w:pPr>
      <w:r>
        <w:t xml:space="preserve">             </w:t>
      </w:r>
      <w:proofErr w:type="spellStart"/>
      <w:r w:rsidR="005C16B4">
        <w:t>v</w:t>
      </w:r>
      <w:r>
        <w:t>env</w:t>
      </w:r>
      <w:proofErr w:type="spellEnd"/>
      <w:r w:rsidR="000F1C51">
        <w:t>/</w:t>
      </w:r>
      <w:r>
        <w:t xml:space="preserve"> folder </w:t>
      </w:r>
    </w:p>
    <w:p w14:paraId="6BB1907F" w14:textId="35F845E3" w:rsidR="00E865FA" w:rsidRDefault="00E865FA" w:rsidP="00183B3E">
      <w:pPr>
        <w:pStyle w:val="ListParagraph"/>
      </w:pPr>
      <w:r>
        <w:tab/>
      </w:r>
      <w:proofErr w:type="spellStart"/>
      <w:r>
        <w:rPr>
          <w:highlight w:val="yellow"/>
        </w:rPr>
        <w:t>c</w:t>
      </w:r>
      <w:r w:rsidRPr="00E865FA">
        <w:rPr>
          <w:highlight w:val="yellow"/>
        </w:rPr>
        <w:t>onda</w:t>
      </w:r>
      <w:proofErr w:type="spellEnd"/>
      <w:r w:rsidRPr="00E865FA">
        <w:rPr>
          <w:highlight w:val="yellow"/>
        </w:rPr>
        <w:t xml:space="preserve"> activate </w:t>
      </w:r>
      <w:proofErr w:type="spellStart"/>
      <w:r w:rsidRPr="00E865FA">
        <w:rPr>
          <w:highlight w:val="yellow"/>
        </w:rPr>
        <w:t>venv</w:t>
      </w:r>
      <w:proofErr w:type="spellEnd"/>
      <w:r w:rsidRPr="00E865FA">
        <w:rPr>
          <w:highlight w:val="yellow"/>
        </w:rPr>
        <w:t>/</w:t>
      </w:r>
    </w:p>
    <w:p w14:paraId="6DEF132D" w14:textId="042C27E8" w:rsidR="003954EF" w:rsidRDefault="00555F20" w:rsidP="00183B3E">
      <w:pPr>
        <w:pStyle w:val="ListParagraph"/>
      </w:pPr>
      <w:r>
        <w:t>T</w:t>
      </w:r>
      <w:r w:rsidR="003954EF">
        <w:t xml:space="preserve">his steps allows us to run the python files from </w:t>
      </w:r>
      <w:proofErr w:type="gramStart"/>
      <w:r w:rsidR="003954EF">
        <w:t>python  virtual</w:t>
      </w:r>
      <w:proofErr w:type="gramEnd"/>
      <w:r w:rsidR="003954EF">
        <w:t xml:space="preserve"> environment.</w:t>
      </w:r>
    </w:p>
    <w:p w14:paraId="7F4B60DC" w14:textId="68785FA4" w:rsidR="00555F20" w:rsidRDefault="00555F20" w:rsidP="00183B3E">
      <w:pPr>
        <w:pStyle w:val="ListParagraph"/>
      </w:pPr>
      <w:r>
        <w:t xml:space="preserve">Sample file to test – </w:t>
      </w:r>
    </w:p>
    <w:p w14:paraId="534CEC23" w14:textId="53FE03AD" w:rsidR="00555F20" w:rsidRDefault="00555F20" w:rsidP="00183B3E">
      <w:pPr>
        <w:pStyle w:val="ListParagraph"/>
      </w:pPr>
      <w:r w:rsidRPr="00555F20">
        <w:rPr>
          <w:noProof/>
        </w:rPr>
        <w:drawing>
          <wp:inline distT="0" distB="0" distL="0" distR="0" wp14:anchorId="52DFF1D7" wp14:editId="60522963">
            <wp:extent cx="6071870" cy="2646045"/>
            <wp:effectExtent l="0" t="0" r="0" b="0"/>
            <wp:docPr id="162614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415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3863" w14:textId="77777777" w:rsidR="00555F20" w:rsidRDefault="00555F20" w:rsidP="00183B3E">
      <w:pPr>
        <w:pStyle w:val="ListParagraph"/>
      </w:pPr>
    </w:p>
    <w:p w14:paraId="7C7BAD9D" w14:textId="24707F90" w:rsidR="00555F20" w:rsidRDefault="00555F20" w:rsidP="00183B3E">
      <w:pPr>
        <w:pStyle w:val="ListParagraph"/>
      </w:pPr>
      <w:r>
        <w:t xml:space="preserve">Running the sample file </w:t>
      </w:r>
    </w:p>
    <w:p w14:paraId="7A1FA374" w14:textId="36BFAC93" w:rsidR="00555F20" w:rsidRDefault="00555F20" w:rsidP="00183B3E">
      <w:pPr>
        <w:pStyle w:val="ListParagraph"/>
      </w:pPr>
      <w:r w:rsidRPr="00555F20">
        <w:rPr>
          <w:noProof/>
        </w:rPr>
        <w:drawing>
          <wp:inline distT="0" distB="0" distL="0" distR="0" wp14:anchorId="724C4F9A" wp14:editId="0A9A2308">
            <wp:extent cx="6071870" cy="511810"/>
            <wp:effectExtent l="0" t="0" r="0" b="0"/>
            <wp:docPr id="143615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535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1696" w14:textId="77777777" w:rsidR="00FB209C" w:rsidRDefault="00FB209C" w:rsidP="00183B3E">
      <w:pPr>
        <w:pStyle w:val="ListParagraph"/>
      </w:pPr>
    </w:p>
    <w:p w14:paraId="2515CEE9" w14:textId="428C9A64" w:rsidR="00FB209C" w:rsidRDefault="00CF367F" w:rsidP="00961772">
      <w:pPr>
        <w:pStyle w:val="ListBullet"/>
      </w:pPr>
      <w:r>
        <w:t xml:space="preserve">To run a file from same </w:t>
      </w:r>
      <w:proofErr w:type="spellStart"/>
      <w:r>
        <w:t>venv</w:t>
      </w:r>
      <w:proofErr w:type="spellEnd"/>
      <w:r>
        <w:t xml:space="preserve"> environment. </w:t>
      </w:r>
    </w:p>
    <w:p w14:paraId="0A36095B" w14:textId="5A226E4F" w:rsidR="00CF367F" w:rsidRDefault="00CF367F" w:rsidP="00183B3E">
      <w:pPr>
        <w:pStyle w:val="ListParagraph"/>
      </w:pPr>
      <w:r>
        <w:t>Create a sample notebook file.</w:t>
      </w:r>
    </w:p>
    <w:p w14:paraId="5EDF74A8" w14:textId="4E47B399" w:rsidR="00CF367F" w:rsidRDefault="00CF367F" w:rsidP="00183B3E">
      <w:pPr>
        <w:pStyle w:val="ListParagraph"/>
      </w:pPr>
      <w:r>
        <w:t>Click on select kernel/Detect kernel as in screen shot below</w:t>
      </w:r>
    </w:p>
    <w:p w14:paraId="4B5B1A32" w14:textId="6278A7FC" w:rsidR="00CF367F" w:rsidRDefault="00CF367F" w:rsidP="00183B3E">
      <w:pPr>
        <w:pStyle w:val="ListParagraph"/>
      </w:pPr>
      <w:r w:rsidRPr="00CF367F">
        <w:rPr>
          <w:noProof/>
        </w:rPr>
        <w:drawing>
          <wp:inline distT="0" distB="0" distL="0" distR="0" wp14:anchorId="49D16349" wp14:editId="69BE4D74">
            <wp:extent cx="6071870" cy="699770"/>
            <wp:effectExtent l="0" t="0" r="0" b="0"/>
            <wp:docPr id="197572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241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A294" w14:textId="7ED5DBB6" w:rsidR="00555F20" w:rsidRDefault="00CF367F" w:rsidP="00183B3E">
      <w:pPr>
        <w:pStyle w:val="ListParagraph"/>
      </w:pPr>
      <w:r>
        <w:t xml:space="preserve">         It will pop up following options </w:t>
      </w:r>
    </w:p>
    <w:p w14:paraId="4E01BBC7" w14:textId="3CC97894" w:rsidR="00CF367F" w:rsidRDefault="00CF367F" w:rsidP="00183B3E">
      <w:pPr>
        <w:pStyle w:val="ListParagraph"/>
      </w:pPr>
      <w:r>
        <w:lastRenderedPageBreak/>
        <w:t xml:space="preserve">            </w:t>
      </w:r>
      <w:r w:rsidRPr="00CF367F">
        <w:rPr>
          <w:noProof/>
        </w:rPr>
        <w:drawing>
          <wp:inline distT="0" distB="0" distL="0" distR="0" wp14:anchorId="1823A1B5" wp14:editId="2D188793">
            <wp:extent cx="6071870" cy="1363980"/>
            <wp:effectExtent l="0" t="0" r="0" b="0"/>
            <wp:docPr id="142021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190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4DD3" w14:textId="2347A8BC" w:rsidR="00555F20" w:rsidRDefault="00CF367F" w:rsidP="00183B3E">
      <w:pPr>
        <w:pStyle w:val="ListParagraph"/>
      </w:pPr>
      <w:r>
        <w:t xml:space="preserve">Click on Python environment and then </w:t>
      </w:r>
      <w:proofErr w:type="spellStart"/>
      <w:r>
        <w:t>venv</w:t>
      </w:r>
      <w:proofErr w:type="spellEnd"/>
      <w:r>
        <w:t xml:space="preserve"> </w:t>
      </w:r>
    </w:p>
    <w:p w14:paraId="01229229" w14:textId="25743DB3" w:rsidR="00CF367F" w:rsidRDefault="00CF367F" w:rsidP="00183B3E">
      <w:pPr>
        <w:pStyle w:val="ListParagraph"/>
      </w:pPr>
      <w:r w:rsidRPr="00CF367F">
        <w:rPr>
          <w:noProof/>
        </w:rPr>
        <w:drawing>
          <wp:inline distT="0" distB="0" distL="0" distR="0" wp14:anchorId="776FD33E" wp14:editId="22B732EB">
            <wp:extent cx="6071870" cy="1780540"/>
            <wp:effectExtent l="0" t="0" r="0" b="0"/>
            <wp:docPr id="133002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24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A919" w14:textId="2A563A84" w:rsidR="00CF367F" w:rsidRDefault="00CF367F" w:rsidP="00183B3E">
      <w:pPr>
        <w:pStyle w:val="ListParagraph"/>
      </w:pPr>
      <w:r>
        <w:t xml:space="preserve">Now the notebook will run on given kernel </w:t>
      </w:r>
    </w:p>
    <w:p w14:paraId="760D56FB" w14:textId="4B0CE2B2" w:rsidR="00CF367F" w:rsidRDefault="00CF367F" w:rsidP="00183B3E">
      <w:pPr>
        <w:pStyle w:val="ListParagraph"/>
      </w:pPr>
      <w:r w:rsidRPr="00CF367F">
        <w:rPr>
          <w:noProof/>
        </w:rPr>
        <w:drawing>
          <wp:inline distT="0" distB="0" distL="0" distR="0" wp14:anchorId="4861B63B" wp14:editId="6A70382C">
            <wp:extent cx="6071870" cy="921385"/>
            <wp:effectExtent l="0" t="0" r="0" b="5715"/>
            <wp:docPr id="119335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3596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12FC" w14:textId="77777777" w:rsidR="008449DC" w:rsidRDefault="008449DC" w:rsidP="00183B3E">
      <w:pPr>
        <w:pStyle w:val="ListParagraph"/>
      </w:pPr>
    </w:p>
    <w:p w14:paraId="28E4FA5A" w14:textId="0D45CAEB" w:rsidR="00E865FA" w:rsidRDefault="008449DC" w:rsidP="00183B3E">
      <w:pPr>
        <w:pStyle w:val="ListParagraph"/>
      </w:pPr>
      <w:r>
        <w:t xml:space="preserve">To run commands on </w:t>
      </w:r>
      <w:proofErr w:type="gramStart"/>
      <w:r>
        <w:t>kernel</w:t>
      </w:r>
      <w:proofErr w:type="gramEnd"/>
      <w:r>
        <w:t xml:space="preserve"> install </w:t>
      </w:r>
      <w:proofErr w:type="spellStart"/>
      <w:r w:rsidRPr="008449DC">
        <w:rPr>
          <w:highlight w:val="yellow"/>
        </w:rPr>
        <w:t>ipykernel</w:t>
      </w:r>
      <w:proofErr w:type="spellEnd"/>
      <w:r>
        <w:t xml:space="preserve"> package.</w:t>
      </w:r>
    </w:p>
    <w:p w14:paraId="6DF73EBA" w14:textId="384567FC" w:rsidR="0062667B" w:rsidRDefault="0062667B" w:rsidP="00183B3E">
      <w:pPr>
        <w:pStyle w:val="Heading2"/>
      </w:pPr>
      <w:bookmarkStart w:id="2" w:name="_Toc184056609"/>
      <w:r>
        <w:t>Different ways of creating python environment</w:t>
      </w:r>
      <w:bookmarkEnd w:id="2"/>
    </w:p>
    <w:p w14:paraId="2CA7073B" w14:textId="77777777" w:rsidR="0062667B" w:rsidRDefault="0062667B" w:rsidP="00183B3E">
      <w:pPr>
        <w:pStyle w:val="ListParagraph"/>
      </w:pPr>
    </w:p>
    <w:p w14:paraId="179B0B0F" w14:textId="59E84DF2" w:rsidR="00500AB2" w:rsidRDefault="00500AB2" w:rsidP="00961772">
      <w:pPr>
        <w:pStyle w:val="Heading3"/>
      </w:pPr>
      <w:bookmarkStart w:id="3" w:name="_Toc184056610"/>
      <w:r>
        <w:t>3 Different ways to create python environment –</w:t>
      </w:r>
      <w:bookmarkEnd w:id="3"/>
      <w:r>
        <w:t xml:space="preserve"> </w:t>
      </w:r>
    </w:p>
    <w:p w14:paraId="5D97E40C" w14:textId="00C31752" w:rsidR="00500AB2" w:rsidRDefault="00500AB2" w:rsidP="00961772">
      <w:pPr>
        <w:pStyle w:val="ListNumber"/>
      </w:pPr>
      <w:r>
        <w:t xml:space="preserve">Python </w:t>
      </w:r>
      <w:proofErr w:type="gramStart"/>
      <w:r>
        <w:t>command</w:t>
      </w:r>
      <w:r w:rsidR="006D689C">
        <w:t>(</w:t>
      </w:r>
      <w:proofErr w:type="gramEnd"/>
      <w:r w:rsidR="006D689C">
        <w:t>For this approach we need to have python installed)</w:t>
      </w:r>
    </w:p>
    <w:p w14:paraId="4C7A3505" w14:textId="66E5D103" w:rsidR="00500AB2" w:rsidRDefault="00500AB2" w:rsidP="00183B3E">
      <w:pPr>
        <w:pStyle w:val="ListParagraph"/>
      </w:pPr>
      <w:r w:rsidRPr="00500AB2">
        <w:rPr>
          <w:highlight w:val="yellow"/>
        </w:rPr>
        <w:t xml:space="preserve">python -m </w:t>
      </w:r>
      <w:proofErr w:type="spellStart"/>
      <w:r w:rsidRPr="00500AB2">
        <w:rPr>
          <w:highlight w:val="yellow"/>
        </w:rPr>
        <w:t>venv</w:t>
      </w:r>
      <w:proofErr w:type="spellEnd"/>
      <w:r w:rsidRPr="00500AB2">
        <w:rPr>
          <w:highlight w:val="yellow"/>
        </w:rPr>
        <w:t xml:space="preserve"> </w:t>
      </w:r>
      <w:proofErr w:type="spellStart"/>
      <w:r w:rsidRPr="00500AB2">
        <w:rPr>
          <w:highlight w:val="yellow"/>
        </w:rPr>
        <w:t>myenv</w:t>
      </w:r>
      <w:proofErr w:type="spellEnd"/>
      <w:r>
        <w:t xml:space="preserve"> </w:t>
      </w:r>
    </w:p>
    <w:p w14:paraId="55D6ECFA" w14:textId="0D9E01A5" w:rsidR="00500AB2" w:rsidRDefault="00500AB2" w:rsidP="00183B3E">
      <w:pPr>
        <w:pStyle w:val="ListParagraph"/>
      </w:pPr>
      <w:r>
        <w:t xml:space="preserve">It will create </w:t>
      </w:r>
      <w:proofErr w:type="spellStart"/>
      <w:r>
        <w:t>myenv</w:t>
      </w:r>
      <w:proofErr w:type="spellEnd"/>
      <w:r>
        <w:t xml:space="preserve"> </w:t>
      </w:r>
      <w:proofErr w:type="gramStart"/>
      <w:r>
        <w:t>folder  as</w:t>
      </w:r>
      <w:proofErr w:type="gramEnd"/>
      <w:r>
        <w:t xml:space="preserve"> below</w:t>
      </w:r>
    </w:p>
    <w:p w14:paraId="1AE0715E" w14:textId="5610F06A" w:rsidR="00500AB2" w:rsidRDefault="00500AB2" w:rsidP="00183B3E">
      <w:pPr>
        <w:pStyle w:val="ListParagraph"/>
      </w:pPr>
      <w:r w:rsidRPr="00500AB2">
        <w:rPr>
          <w:noProof/>
        </w:rPr>
        <w:lastRenderedPageBreak/>
        <w:drawing>
          <wp:inline distT="0" distB="0" distL="0" distR="0" wp14:anchorId="62E3F3D6" wp14:editId="5E0E5712">
            <wp:extent cx="4508500" cy="5499100"/>
            <wp:effectExtent l="0" t="0" r="0" b="0"/>
            <wp:docPr id="1123918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186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6F6F" w14:textId="75868D60" w:rsidR="00500AB2" w:rsidRDefault="00500AB2" w:rsidP="00183B3E">
      <w:pPr>
        <w:pStyle w:val="ListParagraph"/>
      </w:pPr>
      <w:r>
        <w:t>Now activate the environment</w:t>
      </w:r>
    </w:p>
    <w:p w14:paraId="1870B59E" w14:textId="4E757C62" w:rsidR="00500AB2" w:rsidRDefault="00500AB2" w:rsidP="00183B3E">
      <w:pPr>
        <w:pStyle w:val="ListParagraph"/>
      </w:pPr>
      <w:proofErr w:type="spellStart"/>
      <w:r w:rsidRPr="00500AB2">
        <w:rPr>
          <w:highlight w:val="yellow"/>
        </w:rPr>
        <w:t>sudo</w:t>
      </w:r>
      <w:proofErr w:type="spellEnd"/>
      <w:r w:rsidRPr="00500AB2">
        <w:rPr>
          <w:highlight w:val="yellow"/>
        </w:rPr>
        <w:t xml:space="preserve"> </w:t>
      </w:r>
      <w:proofErr w:type="spellStart"/>
      <w:r w:rsidRPr="00500AB2">
        <w:rPr>
          <w:highlight w:val="yellow"/>
        </w:rPr>
        <w:t>myenv</w:t>
      </w:r>
      <w:proofErr w:type="spellEnd"/>
      <w:r w:rsidRPr="00500AB2">
        <w:rPr>
          <w:highlight w:val="yellow"/>
        </w:rPr>
        <w:t>/bin/activate</w:t>
      </w:r>
    </w:p>
    <w:p w14:paraId="53B224D1" w14:textId="495B0D73" w:rsidR="00500AB2" w:rsidRDefault="00500AB2" w:rsidP="00183B3E">
      <w:pPr>
        <w:pStyle w:val="ListParagraph"/>
      </w:pPr>
      <w:r>
        <w:t>and commands can be executed in given virtual environment as below</w:t>
      </w:r>
    </w:p>
    <w:p w14:paraId="6508442E" w14:textId="6FE70B99" w:rsidR="00500AB2" w:rsidRDefault="00500AB2" w:rsidP="00183B3E">
      <w:pPr>
        <w:pStyle w:val="ListParagraph"/>
      </w:pPr>
      <w:r w:rsidRPr="00500AB2">
        <w:rPr>
          <w:noProof/>
        </w:rPr>
        <w:drawing>
          <wp:inline distT="0" distB="0" distL="0" distR="0" wp14:anchorId="0DB4DE7A" wp14:editId="7FF38E21">
            <wp:extent cx="6071870" cy="738505"/>
            <wp:effectExtent l="0" t="0" r="0" b="0"/>
            <wp:docPr id="142997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781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7DEF" w14:textId="77777777" w:rsidR="00091FEB" w:rsidRDefault="00091FEB" w:rsidP="00183B3E">
      <w:pPr>
        <w:pStyle w:val="ListParagraph"/>
      </w:pPr>
    </w:p>
    <w:p w14:paraId="74DB326D" w14:textId="7304A9F6" w:rsidR="00091FEB" w:rsidRDefault="00091FEB" w:rsidP="00183B3E">
      <w:pPr>
        <w:pStyle w:val="ListParagraph"/>
      </w:pPr>
      <w:r>
        <w:t xml:space="preserve">If need the environment with </w:t>
      </w:r>
      <w:proofErr w:type="gramStart"/>
      <w:r>
        <w:t>other</w:t>
      </w:r>
      <w:proofErr w:type="gramEnd"/>
      <w:r>
        <w:t xml:space="preserve"> version, then we need to </w:t>
      </w:r>
      <w:proofErr w:type="spellStart"/>
      <w:r>
        <w:t>upsgrade</w:t>
      </w:r>
      <w:proofErr w:type="spellEnd"/>
      <w:r>
        <w:t xml:space="preserve"> the version.</w:t>
      </w:r>
    </w:p>
    <w:p w14:paraId="3878F86D" w14:textId="77777777" w:rsidR="00091FEB" w:rsidRDefault="00091FEB" w:rsidP="00183B3E">
      <w:pPr>
        <w:pStyle w:val="ListParagraph"/>
      </w:pPr>
    </w:p>
    <w:p w14:paraId="76D5D017" w14:textId="4A310F6A" w:rsidR="00091FEB" w:rsidRDefault="00091FEB" w:rsidP="00183B3E">
      <w:pPr>
        <w:pStyle w:val="ListParagraph"/>
      </w:pPr>
      <w:r>
        <w:t>TO deactivate the env</w:t>
      </w:r>
    </w:p>
    <w:p w14:paraId="623838EF" w14:textId="6C77A138" w:rsidR="00091FEB" w:rsidRDefault="00091FEB" w:rsidP="00183B3E">
      <w:pPr>
        <w:pStyle w:val="ListParagraph"/>
      </w:pPr>
      <w:r>
        <w:t xml:space="preserve">Command is </w:t>
      </w:r>
    </w:p>
    <w:p w14:paraId="3725453A" w14:textId="23FB2423" w:rsidR="00091FEB" w:rsidRDefault="00E7454F" w:rsidP="00183B3E">
      <w:pPr>
        <w:pStyle w:val="ListParagraph"/>
      </w:pPr>
      <w:proofErr w:type="spellStart"/>
      <w:r>
        <w:rPr>
          <w:highlight w:val="yellow"/>
        </w:rPr>
        <w:t>conda</w:t>
      </w:r>
      <w:proofErr w:type="spellEnd"/>
      <w:r>
        <w:rPr>
          <w:highlight w:val="yellow"/>
        </w:rPr>
        <w:t xml:space="preserve"> d</w:t>
      </w:r>
      <w:r w:rsidR="00091FEB" w:rsidRPr="00091FEB">
        <w:rPr>
          <w:highlight w:val="yellow"/>
        </w:rPr>
        <w:t>eactivate</w:t>
      </w:r>
    </w:p>
    <w:p w14:paraId="67128050" w14:textId="6244400D" w:rsidR="00E7454F" w:rsidRDefault="00E7454F" w:rsidP="00183B3E">
      <w:pPr>
        <w:pStyle w:val="ListParagraph"/>
      </w:pPr>
      <w:r w:rsidRPr="00E7454F">
        <w:rPr>
          <w:noProof/>
        </w:rPr>
        <w:lastRenderedPageBreak/>
        <w:drawing>
          <wp:inline distT="0" distB="0" distL="0" distR="0" wp14:anchorId="6F5A11E1" wp14:editId="62CB8538">
            <wp:extent cx="6071870" cy="1036320"/>
            <wp:effectExtent l="0" t="0" r="0" b="5080"/>
            <wp:docPr id="201947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778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9652" w14:textId="77777777" w:rsidR="00E7454F" w:rsidRDefault="00E7454F" w:rsidP="00183B3E">
      <w:pPr>
        <w:pStyle w:val="ListParagraph"/>
      </w:pPr>
    </w:p>
    <w:p w14:paraId="1B428FA4" w14:textId="41FE52AC" w:rsidR="00E7454F" w:rsidRDefault="00E7454F" w:rsidP="00961772">
      <w:pPr>
        <w:pStyle w:val="ListNumber"/>
      </w:pPr>
      <w:r>
        <w:t>Linux command approach for creating environment</w:t>
      </w:r>
    </w:p>
    <w:p w14:paraId="753F2224" w14:textId="583CD8E8" w:rsidR="00E7454F" w:rsidRDefault="00E7454F" w:rsidP="00183B3E">
      <w:pPr>
        <w:pStyle w:val="ListParagraph"/>
      </w:pPr>
      <w:r w:rsidRPr="00E7454F">
        <w:rPr>
          <w:highlight w:val="yellow"/>
        </w:rPr>
        <w:t xml:space="preserve">pip install </w:t>
      </w:r>
      <w:proofErr w:type="spellStart"/>
      <w:r w:rsidRPr="00E7454F">
        <w:rPr>
          <w:highlight w:val="yellow"/>
        </w:rPr>
        <w:t>virtualenv</w:t>
      </w:r>
      <w:proofErr w:type="spellEnd"/>
    </w:p>
    <w:p w14:paraId="398B2ECC" w14:textId="77777777" w:rsidR="001E6464" w:rsidRDefault="001E6464" w:rsidP="00183B3E">
      <w:pPr>
        <w:pStyle w:val="ListParagraph"/>
      </w:pPr>
    </w:p>
    <w:p w14:paraId="2B1C4FB6" w14:textId="77777777" w:rsidR="001E6464" w:rsidRDefault="001E6464" w:rsidP="00183B3E">
      <w:pPr>
        <w:pStyle w:val="ListParagraph"/>
      </w:pPr>
    </w:p>
    <w:p w14:paraId="1D5099A9" w14:textId="77777777" w:rsidR="001E6464" w:rsidRDefault="001E6464" w:rsidP="00183B3E">
      <w:pPr>
        <w:pStyle w:val="ListParagraph"/>
      </w:pPr>
    </w:p>
    <w:p w14:paraId="6B9F14FC" w14:textId="0D730A29" w:rsidR="00FF66AE" w:rsidRDefault="00FF66AE" w:rsidP="00183B3E">
      <w:pPr>
        <w:pStyle w:val="ListParagraph"/>
      </w:pPr>
      <w:r w:rsidRPr="00FF66AE">
        <w:rPr>
          <w:noProof/>
        </w:rPr>
        <w:drawing>
          <wp:inline distT="0" distB="0" distL="0" distR="0" wp14:anchorId="11596F49" wp14:editId="5900ECA5">
            <wp:extent cx="6071870" cy="2369185"/>
            <wp:effectExtent l="0" t="0" r="0" b="5715"/>
            <wp:docPr id="11267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6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F489" w14:textId="738F758C" w:rsidR="00FF66AE" w:rsidRDefault="00FF66AE" w:rsidP="00183B3E">
      <w:pPr>
        <w:pStyle w:val="ListParagraph"/>
      </w:pPr>
      <w:r>
        <w:t xml:space="preserve">Create virtual environment using command </w:t>
      </w:r>
    </w:p>
    <w:p w14:paraId="6D4DA5E4" w14:textId="64C54161" w:rsidR="00FF66AE" w:rsidRDefault="00FF66AE" w:rsidP="00183B3E">
      <w:pPr>
        <w:pStyle w:val="ListParagraph"/>
      </w:pPr>
      <w:proofErr w:type="spellStart"/>
      <w:r w:rsidRPr="00FF66AE">
        <w:rPr>
          <w:highlight w:val="yellow"/>
        </w:rPr>
        <w:t>virtualenv</w:t>
      </w:r>
      <w:proofErr w:type="spellEnd"/>
      <w:r w:rsidRPr="00FF66AE">
        <w:rPr>
          <w:highlight w:val="yellow"/>
        </w:rPr>
        <w:t xml:space="preserve"> -p python3 </w:t>
      </w:r>
      <w:proofErr w:type="spellStart"/>
      <w:r w:rsidRPr="00FF66AE">
        <w:rPr>
          <w:highlight w:val="yellow"/>
        </w:rPr>
        <w:t>virtual_env</w:t>
      </w:r>
      <w:proofErr w:type="spellEnd"/>
    </w:p>
    <w:p w14:paraId="502F584B" w14:textId="2F550CA6" w:rsidR="00FF66AE" w:rsidRDefault="00FF66AE" w:rsidP="00183B3E">
      <w:pPr>
        <w:pStyle w:val="ListParagraph"/>
      </w:pPr>
      <w:r w:rsidRPr="00FF66AE">
        <w:rPr>
          <w:noProof/>
        </w:rPr>
        <w:drawing>
          <wp:inline distT="0" distB="0" distL="0" distR="0" wp14:anchorId="6CD30C7A" wp14:editId="4CEF0911">
            <wp:extent cx="6071870" cy="752475"/>
            <wp:effectExtent l="0" t="0" r="0" b="0"/>
            <wp:docPr id="185124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430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8B81" w14:textId="77777777" w:rsidR="00FF66AE" w:rsidRDefault="00FF66AE" w:rsidP="00183B3E">
      <w:pPr>
        <w:pStyle w:val="ListParagraph"/>
      </w:pPr>
    </w:p>
    <w:p w14:paraId="29500482" w14:textId="1CF9627D" w:rsidR="00FF66AE" w:rsidRDefault="00FF66AE" w:rsidP="00183B3E">
      <w:pPr>
        <w:pStyle w:val="ListParagraph"/>
      </w:pPr>
      <w:r>
        <w:t>Activate environment</w:t>
      </w:r>
    </w:p>
    <w:p w14:paraId="1EAC5267" w14:textId="4F9F4A53" w:rsidR="00FF66AE" w:rsidRDefault="00FF66AE" w:rsidP="00183B3E">
      <w:pPr>
        <w:pStyle w:val="ListParagraph"/>
      </w:pPr>
      <w:proofErr w:type="spellStart"/>
      <w:r w:rsidRPr="00FF66AE">
        <w:rPr>
          <w:highlight w:val="yellow"/>
        </w:rPr>
        <w:t>sudo</w:t>
      </w:r>
      <w:proofErr w:type="spellEnd"/>
      <w:r w:rsidRPr="00FF66AE">
        <w:rPr>
          <w:highlight w:val="yellow"/>
        </w:rPr>
        <w:t xml:space="preserve"> </w:t>
      </w:r>
      <w:proofErr w:type="spellStart"/>
      <w:r w:rsidRPr="00FF66AE">
        <w:rPr>
          <w:highlight w:val="yellow"/>
        </w:rPr>
        <w:t>virtual_env</w:t>
      </w:r>
      <w:proofErr w:type="spellEnd"/>
      <w:r w:rsidRPr="00FF66AE">
        <w:rPr>
          <w:highlight w:val="yellow"/>
        </w:rPr>
        <w:t>\bin\activate</w:t>
      </w:r>
    </w:p>
    <w:p w14:paraId="0611364A" w14:textId="77777777" w:rsidR="00FF66AE" w:rsidRDefault="00FF66AE" w:rsidP="00183B3E">
      <w:pPr>
        <w:pStyle w:val="ListParagraph"/>
      </w:pPr>
    </w:p>
    <w:p w14:paraId="3B75D61B" w14:textId="30885EC3" w:rsidR="00FF66AE" w:rsidRDefault="00FF66AE" w:rsidP="00961772">
      <w:pPr>
        <w:pStyle w:val="ListNumber"/>
      </w:pPr>
      <w:proofErr w:type="spellStart"/>
      <w:r>
        <w:t>Conda</w:t>
      </w:r>
      <w:proofErr w:type="spellEnd"/>
      <w:r>
        <w:t xml:space="preserve"> create to create environment</w:t>
      </w:r>
    </w:p>
    <w:p w14:paraId="22CCBA4C" w14:textId="562455EF" w:rsidR="00FF66AE" w:rsidRDefault="00FF66AE" w:rsidP="00183B3E">
      <w:pPr>
        <w:pStyle w:val="ListParagraph"/>
      </w:pPr>
      <w:r>
        <w:t>This approach is already covered in section above</w:t>
      </w:r>
    </w:p>
    <w:p w14:paraId="79A6B071" w14:textId="77777777" w:rsidR="00820A52" w:rsidRDefault="00820A52" w:rsidP="00183B3E">
      <w:pPr>
        <w:pStyle w:val="ListParagraph"/>
      </w:pPr>
    </w:p>
    <w:p w14:paraId="0432B493" w14:textId="4BD577D4" w:rsidR="00E23829" w:rsidRDefault="00E23829" w:rsidP="00183B3E">
      <w:pPr>
        <w:pStyle w:val="Heading2"/>
      </w:pPr>
      <w:bookmarkStart w:id="4" w:name="_Toc184056611"/>
      <w:r>
        <w:lastRenderedPageBreak/>
        <w:t>Install requirements</w:t>
      </w:r>
      <w:bookmarkEnd w:id="4"/>
      <w:r>
        <w:t xml:space="preserve"> </w:t>
      </w:r>
    </w:p>
    <w:p w14:paraId="09B0912D" w14:textId="77777777" w:rsidR="00E23829" w:rsidRDefault="00E23829" w:rsidP="00183B3E">
      <w:pPr>
        <w:pStyle w:val="ListParagraph"/>
      </w:pPr>
    </w:p>
    <w:p w14:paraId="7CD6321C" w14:textId="72596691" w:rsidR="00E23829" w:rsidRPr="00E23829" w:rsidRDefault="00E23829" w:rsidP="00183B3E">
      <w:pPr>
        <w:pStyle w:val="ListParagraph"/>
      </w:pPr>
      <w:r w:rsidRPr="00E23829">
        <w:rPr>
          <w:highlight w:val="yellow"/>
        </w:rPr>
        <w:t xml:space="preserve">pip install -r </w:t>
      </w:r>
      <w:proofErr w:type="spellStart"/>
      <w:r w:rsidRPr="00E23829">
        <w:rPr>
          <w:highlight w:val="yellow"/>
        </w:rPr>
        <w:t>GenAi</w:t>
      </w:r>
      <w:proofErr w:type="spellEnd"/>
      <w:r w:rsidRPr="00E23829">
        <w:rPr>
          <w:highlight w:val="yellow"/>
        </w:rPr>
        <w:t>/requirements.txt</w:t>
      </w:r>
    </w:p>
    <w:p w14:paraId="6BA5B0C1" w14:textId="77777777" w:rsidR="002B6C7E" w:rsidRDefault="002B6C7E" w:rsidP="00183B3E">
      <w:pPr>
        <w:pStyle w:val="ListParagraph"/>
      </w:pPr>
    </w:p>
    <w:p w14:paraId="018B0A0B" w14:textId="03DAF21C" w:rsidR="00E23829" w:rsidRDefault="00E23829" w:rsidP="00183B3E">
      <w:pPr>
        <w:pStyle w:val="ListParagraph"/>
      </w:pPr>
      <w:r>
        <w:t xml:space="preserve">Requriements.txt will be as below – </w:t>
      </w:r>
    </w:p>
    <w:p w14:paraId="3A55C1B5" w14:textId="04E93E3C" w:rsidR="00E23829" w:rsidRDefault="00E23829" w:rsidP="00183B3E">
      <w:pPr>
        <w:pStyle w:val="ListParagraph"/>
      </w:pPr>
      <w:r w:rsidRPr="00E23829">
        <w:rPr>
          <w:noProof/>
        </w:rPr>
        <w:drawing>
          <wp:inline distT="0" distB="0" distL="0" distR="0" wp14:anchorId="0305393A" wp14:editId="7C5BF0BC">
            <wp:extent cx="6071870" cy="1988820"/>
            <wp:effectExtent l="0" t="0" r="0" b="5080"/>
            <wp:docPr id="45038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867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C18C" w14:textId="59B1D8F2" w:rsidR="001E6464" w:rsidRDefault="001E6464" w:rsidP="00183B3E">
      <w:pPr>
        <w:pStyle w:val="Heading2"/>
      </w:pPr>
      <w:bookmarkStart w:id="5" w:name="_Toc184056612"/>
      <w:proofErr w:type="spellStart"/>
      <w:r>
        <w:t>Streamlit</w:t>
      </w:r>
      <w:proofErr w:type="spellEnd"/>
      <w:r>
        <w:t xml:space="preserve"> with python</w:t>
      </w:r>
      <w:bookmarkEnd w:id="5"/>
    </w:p>
    <w:p w14:paraId="275E5F4E" w14:textId="77777777" w:rsidR="001E6464" w:rsidRDefault="001E6464" w:rsidP="00183B3E">
      <w:pPr>
        <w:pStyle w:val="ListParagraph"/>
      </w:pPr>
    </w:p>
    <w:p w14:paraId="0A5CAF90" w14:textId="1CAE82D2" w:rsidR="001E6464" w:rsidRDefault="00E23829" w:rsidP="00183B3E">
      <w:pPr>
        <w:pStyle w:val="ListParagraph"/>
      </w:pPr>
      <w:proofErr w:type="spellStart"/>
      <w:r>
        <w:t>Streamlit</w:t>
      </w:r>
      <w:proofErr w:type="spellEnd"/>
      <w:r>
        <w:t xml:space="preserve"> is an open-source app framework for machine learning and Data science projects. It allows you to create beautiful web applications for your machine learning and data science projects with simple Python scripts.</w:t>
      </w:r>
    </w:p>
    <w:p w14:paraId="57990DEF" w14:textId="77777777" w:rsidR="00A455B4" w:rsidRDefault="00A455B4" w:rsidP="00183B3E">
      <w:pPr>
        <w:pStyle w:val="ListParagraph"/>
      </w:pPr>
    </w:p>
    <w:p w14:paraId="6656D938" w14:textId="09434396" w:rsidR="00A455B4" w:rsidRDefault="00A455B4" w:rsidP="00961772">
      <w:pPr>
        <w:pStyle w:val="ListBullet"/>
      </w:pPr>
      <w:r>
        <w:t xml:space="preserve">Create a simple </w:t>
      </w:r>
      <w:proofErr w:type="spellStart"/>
      <w:r>
        <w:t>Streamlit</w:t>
      </w:r>
      <w:proofErr w:type="spellEnd"/>
      <w:r>
        <w:t xml:space="preserve"> app then to call </w:t>
      </w:r>
      <w:proofErr w:type="spellStart"/>
      <w:r>
        <w:t>streamlit</w:t>
      </w:r>
      <w:proofErr w:type="spellEnd"/>
      <w:r>
        <w:t xml:space="preserve"> app(app.py) use command</w:t>
      </w:r>
    </w:p>
    <w:p w14:paraId="191F2497" w14:textId="613D6ADD" w:rsidR="00A455B4" w:rsidRDefault="00A455B4" w:rsidP="00183B3E">
      <w:pPr>
        <w:pStyle w:val="ListParagraph"/>
      </w:pPr>
      <w:proofErr w:type="spellStart"/>
      <w:r w:rsidRPr="00A455B4">
        <w:rPr>
          <w:highlight w:val="yellow"/>
        </w:rPr>
        <w:t>streamlit</w:t>
      </w:r>
      <w:proofErr w:type="spellEnd"/>
      <w:r w:rsidRPr="00A455B4">
        <w:rPr>
          <w:highlight w:val="yellow"/>
        </w:rPr>
        <w:t xml:space="preserve"> run app.py</w:t>
      </w:r>
    </w:p>
    <w:p w14:paraId="1562200A" w14:textId="77777777" w:rsidR="00A455B4" w:rsidRDefault="00A455B4" w:rsidP="00183B3E">
      <w:pPr>
        <w:pStyle w:val="ListParagraph"/>
      </w:pPr>
    </w:p>
    <w:p w14:paraId="28429627" w14:textId="7EB82F42" w:rsidR="00A455B4" w:rsidRDefault="00A455B4" w:rsidP="00183B3E">
      <w:pPr>
        <w:pStyle w:val="ListParagraph"/>
      </w:pPr>
      <w:r w:rsidRPr="00A455B4">
        <w:rPr>
          <w:noProof/>
        </w:rPr>
        <w:drawing>
          <wp:inline distT="0" distB="0" distL="0" distR="0" wp14:anchorId="7AF9E1E5" wp14:editId="7CBE6AB3">
            <wp:extent cx="6071870" cy="2060575"/>
            <wp:effectExtent l="0" t="0" r="0" b="0"/>
            <wp:docPr id="195812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239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4E13" w14:textId="4F8CE522" w:rsidR="00A455B4" w:rsidRDefault="00A455B4" w:rsidP="00183B3E">
      <w:pPr>
        <w:pStyle w:val="ListParagraph"/>
      </w:pPr>
      <w:r w:rsidRPr="00A455B4">
        <w:rPr>
          <w:noProof/>
        </w:rPr>
        <w:lastRenderedPageBreak/>
        <w:drawing>
          <wp:inline distT="0" distB="0" distL="0" distR="0" wp14:anchorId="6B3F2224" wp14:editId="4FDFD968">
            <wp:extent cx="6071870" cy="861060"/>
            <wp:effectExtent l="0" t="0" r="0" b="2540"/>
            <wp:docPr id="199854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438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1613" w14:textId="77777777" w:rsidR="00A455B4" w:rsidRDefault="00A455B4" w:rsidP="00183B3E">
      <w:pPr>
        <w:pStyle w:val="ListParagraph"/>
      </w:pPr>
    </w:p>
    <w:p w14:paraId="44CBEFFA" w14:textId="14694FB9" w:rsidR="00A455B4" w:rsidRDefault="00A455B4" w:rsidP="00183B3E">
      <w:pPr>
        <w:pStyle w:val="ListParagraph"/>
      </w:pPr>
      <w:r>
        <w:t xml:space="preserve">Web application will be as follows </w:t>
      </w:r>
    </w:p>
    <w:p w14:paraId="2F9B515A" w14:textId="77BB89B6" w:rsidR="00A455B4" w:rsidRDefault="00A455B4" w:rsidP="00183B3E">
      <w:pPr>
        <w:pStyle w:val="ListParagraph"/>
      </w:pPr>
      <w:r w:rsidRPr="00A455B4">
        <w:rPr>
          <w:noProof/>
        </w:rPr>
        <w:drawing>
          <wp:inline distT="0" distB="0" distL="0" distR="0" wp14:anchorId="709F0E9D" wp14:editId="683248F8">
            <wp:extent cx="6071870" cy="1412875"/>
            <wp:effectExtent l="0" t="0" r="0" b="0"/>
            <wp:docPr id="101141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116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B9C9" w14:textId="77777777" w:rsidR="00A455B4" w:rsidRDefault="00A455B4" w:rsidP="00183B3E">
      <w:pPr>
        <w:pStyle w:val="ListParagraph"/>
      </w:pPr>
    </w:p>
    <w:p w14:paraId="6120072D" w14:textId="45BB1F06" w:rsidR="00E23829" w:rsidRDefault="0023344A" w:rsidP="00183B3E">
      <w:pPr>
        <w:pStyle w:val="ListParagraph"/>
      </w:pPr>
      <w:r>
        <w:t xml:space="preserve">Further display chart in </w:t>
      </w:r>
      <w:proofErr w:type="spellStart"/>
      <w:r>
        <w:t>streamlit</w:t>
      </w:r>
      <w:proofErr w:type="spellEnd"/>
      <w:r>
        <w:t xml:space="preserve"> </w:t>
      </w:r>
    </w:p>
    <w:p w14:paraId="031808F0" w14:textId="151F6D01" w:rsidR="0023344A" w:rsidRDefault="0023344A" w:rsidP="00183B3E">
      <w:pPr>
        <w:pStyle w:val="ListParagraph"/>
      </w:pPr>
      <w:r>
        <w:t xml:space="preserve">Code – </w:t>
      </w:r>
    </w:p>
    <w:p w14:paraId="1DA3C1CC" w14:textId="60EBF62E" w:rsidR="0023344A" w:rsidRDefault="0023344A" w:rsidP="00183B3E">
      <w:pPr>
        <w:pStyle w:val="ListParagraph"/>
      </w:pPr>
      <w:r w:rsidRPr="0023344A">
        <w:rPr>
          <w:noProof/>
        </w:rPr>
        <w:lastRenderedPageBreak/>
        <w:drawing>
          <wp:inline distT="0" distB="0" distL="0" distR="0" wp14:anchorId="57502577" wp14:editId="491C75B9">
            <wp:extent cx="6071870" cy="4883785"/>
            <wp:effectExtent l="0" t="0" r="0" b="5715"/>
            <wp:docPr id="96091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168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B466" w14:textId="2FE4FB63" w:rsidR="0023344A" w:rsidRDefault="0023344A" w:rsidP="00183B3E">
      <w:pPr>
        <w:pStyle w:val="ListParagraph"/>
      </w:pPr>
      <w:r>
        <w:t xml:space="preserve">Web app – </w:t>
      </w:r>
    </w:p>
    <w:p w14:paraId="4A01FC38" w14:textId="66BF675E" w:rsidR="0023344A" w:rsidRDefault="0023344A" w:rsidP="00183B3E">
      <w:pPr>
        <w:pStyle w:val="ListParagraph"/>
      </w:pPr>
      <w:r w:rsidRPr="0023344A">
        <w:rPr>
          <w:noProof/>
        </w:rPr>
        <w:lastRenderedPageBreak/>
        <w:drawing>
          <wp:inline distT="0" distB="0" distL="0" distR="0" wp14:anchorId="57ED79DB" wp14:editId="29B1FE47">
            <wp:extent cx="6071870" cy="3369310"/>
            <wp:effectExtent l="0" t="0" r="0" b="0"/>
            <wp:docPr id="104384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483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5FFB" w14:textId="77777777" w:rsidR="00E23829" w:rsidRPr="001E6464" w:rsidRDefault="00E23829" w:rsidP="00961772">
      <w:pPr>
        <w:pStyle w:val="ListBullet"/>
        <w:numPr>
          <w:ilvl w:val="0"/>
          <w:numId w:val="0"/>
        </w:numPr>
        <w:ind w:left="749"/>
      </w:pPr>
    </w:p>
    <w:p w14:paraId="47E09DAD" w14:textId="3BB33EC9" w:rsidR="00820A52" w:rsidRDefault="00A14F5C" w:rsidP="00961772">
      <w:pPr>
        <w:pStyle w:val="ListBullet"/>
      </w:pPr>
      <w:proofErr w:type="spellStart"/>
      <w:r>
        <w:t>Streamlit</w:t>
      </w:r>
      <w:proofErr w:type="spellEnd"/>
      <w:r>
        <w:t xml:space="preserve"> widgets</w:t>
      </w:r>
    </w:p>
    <w:p w14:paraId="50805694" w14:textId="77777777" w:rsidR="00A14F5C" w:rsidRDefault="00A14F5C" w:rsidP="00183B3E">
      <w:pPr>
        <w:pStyle w:val="ListParagraph"/>
      </w:pPr>
    </w:p>
    <w:p w14:paraId="46F2AAF3" w14:textId="31ACFA70" w:rsidR="00A14F5C" w:rsidRDefault="00A14F5C" w:rsidP="00183B3E">
      <w:pPr>
        <w:pStyle w:val="ListParagraph"/>
      </w:pPr>
      <w:r>
        <w:t xml:space="preserve">Code – </w:t>
      </w:r>
    </w:p>
    <w:p w14:paraId="34ECDB2F" w14:textId="63B46BA0" w:rsidR="00A14F5C" w:rsidRDefault="00A14F5C" w:rsidP="00183B3E">
      <w:pPr>
        <w:pStyle w:val="ListParagraph"/>
      </w:pPr>
      <w:r w:rsidRPr="00A14F5C">
        <w:rPr>
          <w:noProof/>
        </w:rPr>
        <w:drawing>
          <wp:inline distT="0" distB="0" distL="0" distR="0" wp14:anchorId="1B91C64C" wp14:editId="71C1D88C">
            <wp:extent cx="6071870" cy="1779905"/>
            <wp:effectExtent l="0" t="0" r="0" b="0"/>
            <wp:docPr id="82458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817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DA38" w14:textId="77777777" w:rsidR="00A14F5C" w:rsidRDefault="00A14F5C" w:rsidP="00183B3E">
      <w:pPr>
        <w:pStyle w:val="ListParagraph"/>
      </w:pPr>
    </w:p>
    <w:p w14:paraId="622B519A" w14:textId="12E9EDAD" w:rsidR="00A14F5C" w:rsidRDefault="00A14F5C" w:rsidP="00183B3E">
      <w:pPr>
        <w:pStyle w:val="ListParagraph"/>
      </w:pPr>
      <w:r>
        <w:t xml:space="preserve">Web app – </w:t>
      </w:r>
    </w:p>
    <w:p w14:paraId="588EC994" w14:textId="655F7907" w:rsidR="00A14F5C" w:rsidRPr="001E6464" w:rsidRDefault="00A14F5C" w:rsidP="00183B3E">
      <w:pPr>
        <w:pStyle w:val="ListParagraph"/>
      </w:pPr>
      <w:r w:rsidRPr="00A14F5C">
        <w:rPr>
          <w:noProof/>
        </w:rPr>
        <w:lastRenderedPageBreak/>
        <w:drawing>
          <wp:inline distT="0" distB="0" distL="0" distR="0" wp14:anchorId="1AB2EA85" wp14:editId="6AC7C864">
            <wp:extent cx="6071870" cy="1791970"/>
            <wp:effectExtent l="0" t="0" r="0" b="0"/>
            <wp:docPr id="212107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798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AFD5" w14:textId="77777777" w:rsidR="00957217" w:rsidRPr="00957217" w:rsidRDefault="00957217" w:rsidP="00183B3E">
      <w:pPr>
        <w:pStyle w:val="ListParagraph"/>
      </w:pPr>
    </w:p>
    <w:p w14:paraId="644C7057" w14:textId="77777777" w:rsidR="00957217" w:rsidRPr="00957217" w:rsidRDefault="00957217" w:rsidP="00183B3E">
      <w:pPr>
        <w:pStyle w:val="ListParagraph"/>
      </w:pPr>
    </w:p>
    <w:p w14:paraId="0F38110C" w14:textId="77777777" w:rsidR="00957217" w:rsidRPr="00957217" w:rsidRDefault="00957217" w:rsidP="00183B3E">
      <w:pPr>
        <w:pStyle w:val="ListParagraph"/>
      </w:pPr>
    </w:p>
    <w:p w14:paraId="1E810C89" w14:textId="69161B6B" w:rsidR="00957217" w:rsidRDefault="00183B3E" w:rsidP="00183B3E">
      <w:pPr>
        <w:pStyle w:val="Heading2"/>
      </w:pPr>
      <w:bookmarkStart w:id="6" w:name="_Toc184056613"/>
      <w:r>
        <w:t xml:space="preserve">ML APP with </w:t>
      </w:r>
      <w:proofErr w:type="spellStart"/>
      <w:r>
        <w:t>streamlit</w:t>
      </w:r>
      <w:bookmarkEnd w:id="6"/>
      <w:proofErr w:type="spellEnd"/>
    </w:p>
    <w:p w14:paraId="3D83FF57" w14:textId="77777777" w:rsidR="00183B3E" w:rsidRDefault="00183B3E" w:rsidP="00183B3E">
      <w:pPr>
        <w:pStyle w:val="ListParagraph"/>
      </w:pPr>
    </w:p>
    <w:p w14:paraId="4DDB210A" w14:textId="5CC819EF" w:rsidR="00183B3E" w:rsidRDefault="00183B3E" w:rsidP="00183B3E">
      <w:pPr>
        <w:pStyle w:val="ListBullet"/>
      </w:pPr>
      <w:r>
        <w:t>Install scikit-learn library</w:t>
      </w:r>
    </w:p>
    <w:p w14:paraId="4004C766" w14:textId="5B954EB5" w:rsidR="00183B3E" w:rsidRDefault="00E34EAB" w:rsidP="00183B3E">
      <w:pPr>
        <w:pStyle w:val="ListBullet"/>
      </w:pPr>
      <w:r>
        <w:t xml:space="preserve">Create a </w:t>
      </w:r>
      <w:proofErr w:type="gramStart"/>
      <w:r>
        <w:t>ML  model</w:t>
      </w:r>
      <w:proofErr w:type="gramEnd"/>
      <w:r>
        <w:t xml:space="preserve">. In the example, </w:t>
      </w:r>
      <w:proofErr w:type="spellStart"/>
      <w:r>
        <w:t>RandomForsetClassification</w:t>
      </w:r>
      <w:proofErr w:type="spellEnd"/>
      <w:r>
        <w:t xml:space="preserve"> model is created on iris data. Model predicts species based on provided input for sepal length/width and petal length/width.</w:t>
      </w:r>
    </w:p>
    <w:p w14:paraId="3D74E01F" w14:textId="4B46F06E" w:rsidR="00E34EAB" w:rsidRDefault="00E34EAB" w:rsidP="00183B3E">
      <w:pPr>
        <w:pStyle w:val="ListBullet"/>
      </w:pPr>
      <w:proofErr w:type="spellStart"/>
      <w:r>
        <w:t>Streamlit</w:t>
      </w:r>
      <w:proofErr w:type="spellEnd"/>
      <w:r>
        <w:t xml:space="preserve"> takes input as </w:t>
      </w:r>
      <w:proofErr w:type="spellStart"/>
      <w:r>
        <w:t>slidebar</w:t>
      </w:r>
      <w:proofErr w:type="spellEnd"/>
      <w:r>
        <w:t xml:space="preserve"> and provides predictions with </w:t>
      </w:r>
      <w:proofErr w:type="spellStart"/>
      <w:proofErr w:type="gramStart"/>
      <w:r w:rsidR="00961772">
        <w:t>st.</w:t>
      </w:r>
      <w:r>
        <w:t>write</w:t>
      </w:r>
      <w:proofErr w:type="spellEnd"/>
      <w:proofErr w:type="gramEnd"/>
    </w:p>
    <w:p w14:paraId="78F15DE3" w14:textId="062B43C4" w:rsidR="00E34EAB" w:rsidRDefault="00E34EAB" w:rsidP="00E34EAB">
      <w:pPr>
        <w:pStyle w:val="ListBullet"/>
        <w:numPr>
          <w:ilvl w:val="0"/>
          <w:numId w:val="0"/>
        </w:numPr>
        <w:ind w:left="749"/>
      </w:pPr>
      <w:r w:rsidRPr="00E34EAB">
        <w:rPr>
          <w:noProof/>
        </w:rPr>
        <w:lastRenderedPageBreak/>
        <w:drawing>
          <wp:inline distT="0" distB="0" distL="0" distR="0" wp14:anchorId="44D3633C" wp14:editId="032D1DE5">
            <wp:extent cx="6071870" cy="3961130"/>
            <wp:effectExtent l="0" t="0" r="0" b="1270"/>
            <wp:docPr id="184734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445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F66E" w14:textId="77777777" w:rsidR="00E34EAB" w:rsidRDefault="00E34EAB" w:rsidP="00E34EAB">
      <w:pPr>
        <w:pStyle w:val="ListBullet"/>
        <w:numPr>
          <w:ilvl w:val="0"/>
          <w:numId w:val="0"/>
        </w:numPr>
        <w:ind w:left="749"/>
      </w:pPr>
    </w:p>
    <w:p w14:paraId="0924B453" w14:textId="700CE1E7" w:rsidR="00E34EAB" w:rsidRDefault="00E34EAB" w:rsidP="00E34EAB">
      <w:pPr>
        <w:pStyle w:val="ListBullet"/>
        <w:numPr>
          <w:ilvl w:val="0"/>
          <w:numId w:val="0"/>
        </w:numPr>
        <w:ind w:left="749"/>
      </w:pPr>
      <w:r>
        <w:t xml:space="preserve">Web app – </w:t>
      </w:r>
    </w:p>
    <w:p w14:paraId="40537C40" w14:textId="5850B8F6" w:rsidR="00E34EAB" w:rsidRDefault="00E34EAB" w:rsidP="00E34EAB">
      <w:pPr>
        <w:pStyle w:val="ListBullet"/>
        <w:numPr>
          <w:ilvl w:val="0"/>
          <w:numId w:val="0"/>
        </w:numPr>
        <w:ind w:left="749"/>
      </w:pPr>
      <w:r w:rsidRPr="00E34EAB">
        <w:rPr>
          <w:noProof/>
        </w:rPr>
        <w:drawing>
          <wp:inline distT="0" distB="0" distL="0" distR="0" wp14:anchorId="2BD4908E" wp14:editId="5EEAB09C">
            <wp:extent cx="6071870" cy="2981960"/>
            <wp:effectExtent l="0" t="0" r="0" b="2540"/>
            <wp:docPr id="160197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9757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7F4D" w14:textId="77777777" w:rsidR="00BF04F6" w:rsidRDefault="00BF04F6" w:rsidP="00E34EAB">
      <w:pPr>
        <w:pStyle w:val="ListBullet"/>
        <w:numPr>
          <w:ilvl w:val="0"/>
          <w:numId w:val="0"/>
        </w:numPr>
        <w:ind w:left="749"/>
      </w:pPr>
    </w:p>
    <w:p w14:paraId="23605CAE" w14:textId="087CCBAA" w:rsidR="00BF04F6" w:rsidRDefault="00BF04F6" w:rsidP="00BF04F6">
      <w:pPr>
        <w:pStyle w:val="Heading2"/>
      </w:pPr>
      <w:bookmarkStart w:id="7" w:name="_Toc184056614"/>
      <w:r>
        <w:lastRenderedPageBreak/>
        <w:t>Machine Learning for NLP</w:t>
      </w:r>
      <w:bookmarkEnd w:id="7"/>
    </w:p>
    <w:p w14:paraId="2494DA3B" w14:textId="77777777" w:rsidR="00556A6E" w:rsidRDefault="00556A6E" w:rsidP="00556A6E"/>
    <w:p w14:paraId="6D496F06" w14:textId="60DC73BD" w:rsidR="00556A6E" w:rsidRPr="00556A6E" w:rsidRDefault="00DF350D" w:rsidP="00556A6E">
      <w:pPr>
        <w:pStyle w:val="Heading3"/>
      </w:pPr>
      <w:bookmarkStart w:id="8" w:name="_Toc184056615"/>
      <w:r>
        <w:t>High-level</w:t>
      </w:r>
      <w:r w:rsidR="00556A6E">
        <w:t xml:space="preserve"> Overview</w:t>
      </w:r>
      <w:bookmarkEnd w:id="8"/>
    </w:p>
    <w:p w14:paraId="13D98963" w14:textId="4ABAC326" w:rsidR="00957217" w:rsidRDefault="00957217" w:rsidP="00183B3E">
      <w:pPr>
        <w:pStyle w:val="ListParagraph"/>
      </w:pPr>
      <w:r>
        <w:tab/>
      </w:r>
      <w:r w:rsidR="00642DD2" w:rsidRPr="00642DD2">
        <w:rPr>
          <w:noProof/>
        </w:rPr>
        <w:drawing>
          <wp:inline distT="0" distB="0" distL="0" distR="0" wp14:anchorId="79DD66B0" wp14:editId="35CFA855">
            <wp:extent cx="6071870" cy="4286250"/>
            <wp:effectExtent l="0" t="0" r="0" b="6350"/>
            <wp:docPr id="157114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492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FC4C" w14:textId="36BF346B" w:rsidR="00C67F4A" w:rsidRDefault="00C67F4A" w:rsidP="00C67F4A">
      <w:pPr>
        <w:pStyle w:val="Heading3"/>
      </w:pPr>
      <w:bookmarkStart w:id="9" w:name="_Toc184056616"/>
      <w:r>
        <w:t>Practical Use case of NLP</w:t>
      </w:r>
      <w:bookmarkEnd w:id="9"/>
    </w:p>
    <w:p w14:paraId="2E0C98EE" w14:textId="27EFC34A" w:rsidR="00C67F4A" w:rsidRDefault="00C67F4A" w:rsidP="00C67F4A">
      <w:pPr>
        <w:pStyle w:val="ListBullet"/>
      </w:pPr>
      <w:r>
        <w:t>Auto spelling check/correct</w:t>
      </w:r>
    </w:p>
    <w:p w14:paraId="57791D82" w14:textId="6455ECE5" w:rsidR="00C67F4A" w:rsidRDefault="00C67F4A" w:rsidP="00C67F4A">
      <w:pPr>
        <w:pStyle w:val="ListBullet"/>
      </w:pPr>
      <w:r>
        <w:t>Auto reply</w:t>
      </w:r>
    </w:p>
    <w:p w14:paraId="49C0077D" w14:textId="460DF3DE" w:rsidR="00C67F4A" w:rsidRDefault="00C67F4A" w:rsidP="00C67F4A">
      <w:pPr>
        <w:pStyle w:val="ListBullet"/>
      </w:pPr>
      <w:r>
        <w:t xml:space="preserve">Google </w:t>
      </w:r>
      <w:proofErr w:type="gramStart"/>
      <w:r>
        <w:t>translate</w:t>
      </w:r>
      <w:proofErr w:type="gramEnd"/>
    </w:p>
    <w:p w14:paraId="6BACB53B" w14:textId="7F12ADCB" w:rsidR="00C67F4A" w:rsidRDefault="00810C13" w:rsidP="00C67F4A">
      <w:pPr>
        <w:pStyle w:val="ListBullet"/>
      </w:pPr>
      <w:r>
        <w:t>Text to image</w:t>
      </w:r>
    </w:p>
    <w:p w14:paraId="0C44E696" w14:textId="21B44616" w:rsidR="00810C13" w:rsidRDefault="00810C13" w:rsidP="00C67F4A">
      <w:pPr>
        <w:pStyle w:val="ListBullet"/>
      </w:pPr>
      <w:r>
        <w:t>Text to Video</w:t>
      </w:r>
    </w:p>
    <w:p w14:paraId="1B378148" w14:textId="3D2BDD87" w:rsidR="00810C13" w:rsidRDefault="00810C13" w:rsidP="00C67F4A">
      <w:pPr>
        <w:pStyle w:val="ListBullet"/>
      </w:pPr>
      <w:r>
        <w:lastRenderedPageBreak/>
        <w:t>And many more</w:t>
      </w:r>
      <w:proofErr w:type="gramStart"/>
      <w:r>
        <w:t>…..</w:t>
      </w:r>
      <w:proofErr w:type="gramEnd"/>
    </w:p>
    <w:p w14:paraId="17076773" w14:textId="3A731DEE" w:rsidR="00810C13" w:rsidRDefault="00810C13" w:rsidP="00810C13">
      <w:pPr>
        <w:pStyle w:val="Heading3"/>
      </w:pPr>
      <w:bookmarkStart w:id="10" w:name="_Toc184056617"/>
      <w:r>
        <w:t>Tokenization and Basic Terminologies</w:t>
      </w:r>
      <w:bookmarkEnd w:id="10"/>
    </w:p>
    <w:p w14:paraId="3309D56C" w14:textId="77777777" w:rsidR="00810C13" w:rsidRDefault="00810C13" w:rsidP="00810C13"/>
    <w:p w14:paraId="01CEC4E4" w14:textId="466DAECB" w:rsidR="00810C13" w:rsidRDefault="00810C13" w:rsidP="00810C13">
      <w:pPr>
        <w:pStyle w:val="ListBullet"/>
      </w:pPr>
      <w:r>
        <w:t>Corpus – Paragraph</w:t>
      </w:r>
    </w:p>
    <w:p w14:paraId="40BC15F9" w14:textId="53529AA7" w:rsidR="00810C13" w:rsidRDefault="00810C13" w:rsidP="00810C13">
      <w:pPr>
        <w:pStyle w:val="ListBullet"/>
      </w:pPr>
      <w:r>
        <w:t>Documents – Sentences</w:t>
      </w:r>
    </w:p>
    <w:p w14:paraId="4836757C" w14:textId="41DF3A1F" w:rsidR="00810C13" w:rsidRDefault="00810C13" w:rsidP="00810C13">
      <w:pPr>
        <w:pStyle w:val="ListBullet"/>
      </w:pPr>
      <w:r>
        <w:t>Vocabulary – Unique words</w:t>
      </w:r>
    </w:p>
    <w:p w14:paraId="5414B2DC" w14:textId="0FC63B50" w:rsidR="00810C13" w:rsidRDefault="00810C13" w:rsidP="00810C13">
      <w:pPr>
        <w:pStyle w:val="ListBullet"/>
      </w:pPr>
      <w:r>
        <w:t xml:space="preserve">Words </w:t>
      </w:r>
    </w:p>
    <w:p w14:paraId="5EDCDDC2" w14:textId="61EA4664" w:rsidR="00810C13" w:rsidRDefault="00810C13" w:rsidP="00810C13">
      <w:pPr>
        <w:pStyle w:val="Heading4"/>
      </w:pPr>
      <w:r>
        <w:t>Tokenization</w:t>
      </w:r>
    </w:p>
    <w:p w14:paraId="2410ED2D" w14:textId="69F1D28E" w:rsidR="00810C13" w:rsidRPr="00810C13" w:rsidRDefault="00810C13" w:rsidP="00810C13">
      <w:r>
        <w:t xml:space="preserve">Example - </w:t>
      </w:r>
    </w:p>
    <w:p w14:paraId="27988B87" w14:textId="392AB3E2" w:rsidR="00810C13" w:rsidRDefault="00810C13" w:rsidP="00810C13">
      <w:pPr>
        <w:pStyle w:val="Quote"/>
      </w:pPr>
      <w:r w:rsidRPr="00810C13">
        <w:rPr>
          <w:highlight w:val="yellow"/>
        </w:rPr>
        <w:t xml:space="preserve">“My name is Siddharth. A student of </w:t>
      </w:r>
      <w:proofErr w:type="spellStart"/>
      <w:r w:rsidRPr="00810C13">
        <w:rPr>
          <w:highlight w:val="yellow"/>
        </w:rPr>
        <w:t>GenAI</w:t>
      </w:r>
      <w:proofErr w:type="spellEnd"/>
      <w:r w:rsidRPr="00810C13">
        <w:rPr>
          <w:highlight w:val="yellow"/>
        </w:rPr>
        <w:t xml:space="preserve"> and Data science</w:t>
      </w:r>
      <w:r>
        <w:rPr>
          <w:highlight w:val="yellow"/>
        </w:rPr>
        <w:t xml:space="preserve">. </w:t>
      </w:r>
      <w:proofErr w:type="gramStart"/>
      <w:r>
        <w:rPr>
          <w:highlight w:val="yellow"/>
        </w:rPr>
        <w:t>Also</w:t>
      </w:r>
      <w:proofErr w:type="gramEnd"/>
      <w:r>
        <w:rPr>
          <w:highlight w:val="yellow"/>
        </w:rPr>
        <w:t xml:space="preserve"> a Data Engineer.</w:t>
      </w:r>
      <w:r w:rsidRPr="00810C13">
        <w:rPr>
          <w:highlight w:val="yellow"/>
        </w:rPr>
        <w:t>”</w:t>
      </w:r>
    </w:p>
    <w:p w14:paraId="6E818D0C" w14:textId="3490AAE1" w:rsidR="00810C13" w:rsidRDefault="00810C13" w:rsidP="00810C13">
      <w:r>
        <w:t>This is called corpus.</w:t>
      </w:r>
    </w:p>
    <w:p w14:paraId="4ED618FD" w14:textId="63686B18" w:rsidR="00810C13" w:rsidRDefault="00810C13" w:rsidP="00810C13">
      <w:r>
        <w:t>Token{corpus}</w:t>
      </w:r>
    </w:p>
    <w:p w14:paraId="5D6C854E" w14:textId="2AC711B2" w:rsidR="00810C13" w:rsidRDefault="00810C13" w:rsidP="00810C13">
      <w:r>
        <w:t xml:space="preserve">On tokenizing corpus, it will create sentences as below </w:t>
      </w:r>
    </w:p>
    <w:p w14:paraId="0F483AEF" w14:textId="1D967780" w:rsidR="00810C13" w:rsidRDefault="00810C13" w:rsidP="00810C13">
      <w:r w:rsidRPr="00810C13">
        <w:rPr>
          <w:highlight w:val="yellow"/>
        </w:rPr>
        <w:t>My name is Siddharth</w:t>
      </w:r>
    </w:p>
    <w:p w14:paraId="4C1CE9A1" w14:textId="37FE37CC" w:rsidR="00810C13" w:rsidRDefault="00810C13" w:rsidP="00810C13">
      <w:r w:rsidRPr="00810C13">
        <w:rPr>
          <w:highlight w:val="yellow"/>
        </w:rPr>
        <w:t xml:space="preserve">A student of </w:t>
      </w:r>
      <w:proofErr w:type="spellStart"/>
      <w:r w:rsidRPr="00810C13">
        <w:rPr>
          <w:highlight w:val="yellow"/>
        </w:rPr>
        <w:t>GenAI</w:t>
      </w:r>
      <w:proofErr w:type="spellEnd"/>
      <w:r w:rsidRPr="00810C13">
        <w:rPr>
          <w:highlight w:val="yellow"/>
        </w:rPr>
        <w:t xml:space="preserve"> and Data science</w:t>
      </w:r>
    </w:p>
    <w:p w14:paraId="5E4854AB" w14:textId="17E502AF" w:rsidR="00810C13" w:rsidRDefault="00810C13" w:rsidP="00810C13">
      <w:proofErr w:type="gramStart"/>
      <w:r>
        <w:rPr>
          <w:highlight w:val="yellow"/>
        </w:rPr>
        <w:t>Also</w:t>
      </w:r>
      <w:proofErr w:type="gramEnd"/>
      <w:r>
        <w:rPr>
          <w:highlight w:val="yellow"/>
        </w:rPr>
        <w:t xml:space="preserve"> a Data Engineer</w:t>
      </w:r>
    </w:p>
    <w:p w14:paraId="608F38B3" w14:textId="77777777" w:rsidR="00CD7C54" w:rsidRDefault="00CD7C54" w:rsidP="00810C13"/>
    <w:p w14:paraId="35993464" w14:textId="041935B2" w:rsidR="00CD7C54" w:rsidRDefault="00CD7C54" w:rsidP="00810C13">
      <w:r>
        <w:t>Token{sentences}</w:t>
      </w:r>
    </w:p>
    <w:p w14:paraId="309147FC" w14:textId="1F826EDF" w:rsidR="00CD7C54" w:rsidRDefault="00CD7C54" w:rsidP="00810C13">
      <w:r>
        <w:t xml:space="preserve">Tokenizing sentence will </w:t>
      </w:r>
      <w:r w:rsidR="0089455D">
        <w:t>create</w:t>
      </w:r>
      <w:r>
        <w:t xml:space="preserve"> words</w:t>
      </w:r>
      <w:r w:rsidR="0089455D">
        <w:t xml:space="preserve"> </w:t>
      </w:r>
      <w:proofErr w:type="gramStart"/>
      <w:r w:rsidR="0089455D">
        <w:t>i.e.</w:t>
      </w:r>
      <w:proofErr w:type="gramEnd"/>
      <w:r w:rsidR="0089455D">
        <w:t xml:space="preserve"> unique word.</w:t>
      </w:r>
    </w:p>
    <w:p w14:paraId="72D258F4" w14:textId="77777777" w:rsidR="0089455D" w:rsidRDefault="0089455D" w:rsidP="00810C13"/>
    <w:p w14:paraId="1CFF19AA" w14:textId="031A8C37" w:rsidR="0089455D" w:rsidRDefault="0089455D" w:rsidP="00AC3A6B">
      <w:pPr>
        <w:pStyle w:val="Heading4"/>
      </w:pPr>
      <w:r>
        <w:lastRenderedPageBreak/>
        <w:t>Stemming</w:t>
      </w:r>
    </w:p>
    <w:p w14:paraId="63DD63E8" w14:textId="0B4F7A7C" w:rsidR="0089455D" w:rsidRDefault="0089455D" w:rsidP="0089455D">
      <w:r w:rsidRPr="0089455D">
        <w:t>Stemming is the process of reducing a word to its word stem</w:t>
      </w:r>
      <w:r w:rsidR="00AC3A6B">
        <w:t xml:space="preserve"> that affixes to suffixes and prefixes or to the roots of words known as lemma.</w:t>
      </w:r>
    </w:p>
    <w:p w14:paraId="1DC4FB8F" w14:textId="7D4205D1" w:rsidR="007F4C02" w:rsidRDefault="007F4C02" w:rsidP="007F4C02">
      <w:pPr>
        <w:pStyle w:val="ListParagraph"/>
        <w:numPr>
          <w:ilvl w:val="0"/>
          <w:numId w:val="19"/>
        </w:numPr>
      </w:pPr>
      <w:proofErr w:type="spellStart"/>
      <w:r>
        <w:t>PorterStemmer</w:t>
      </w:r>
      <w:proofErr w:type="spellEnd"/>
    </w:p>
    <w:p w14:paraId="6170E8A1" w14:textId="3D107CFF" w:rsidR="007F4C02" w:rsidRDefault="007F4C02" w:rsidP="007F4C02">
      <w:pPr>
        <w:pStyle w:val="ListParagraph"/>
      </w:pPr>
      <w:r>
        <w:t>For some of the word it might not return the word with exact meaning</w:t>
      </w:r>
    </w:p>
    <w:p w14:paraId="41CCAC75" w14:textId="29B923ED" w:rsidR="007F4C02" w:rsidRDefault="007F4C02" w:rsidP="007F4C02">
      <w:pPr>
        <w:pStyle w:val="ListParagraph"/>
      </w:pPr>
      <w:r>
        <w:t xml:space="preserve">For example, </w:t>
      </w:r>
    </w:p>
    <w:p w14:paraId="33A51C53" w14:textId="0D1B76C7" w:rsidR="007F4C02" w:rsidRDefault="007F4C02" w:rsidP="007F4C02">
      <w:pPr>
        <w:pStyle w:val="ListParagraph"/>
      </w:pPr>
      <w:r>
        <w:tab/>
      </w:r>
      <w:r w:rsidR="007660FE" w:rsidRPr="007660FE">
        <w:rPr>
          <w:highlight w:val="red"/>
        </w:rPr>
        <w:t>H</w:t>
      </w:r>
      <w:r w:rsidRPr="007660FE">
        <w:rPr>
          <w:highlight w:val="red"/>
        </w:rPr>
        <w:t>istory</w:t>
      </w:r>
      <w:r w:rsidR="007660FE" w:rsidRPr="007660FE">
        <w:rPr>
          <w:highlight w:val="red"/>
        </w:rPr>
        <w:t xml:space="preserve"> changes to </w:t>
      </w:r>
      <w:proofErr w:type="spellStart"/>
      <w:r w:rsidR="007660FE" w:rsidRPr="007660FE">
        <w:rPr>
          <w:highlight w:val="red"/>
        </w:rPr>
        <w:t>Histori</w:t>
      </w:r>
      <w:proofErr w:type="spellEnd"/>
      <w:r w:rsidR="007660FE">
        <w:t xml:space="preserve"> after </w:t>
      </w:r>
      <w:proofErr w:type="spellStart"/>
      <w:r w:rsidR="007660FE">
        <w:t>PorterStemmer</w:t>
      </w:r>
      <w:proofErr w:type="spellEnd"/>
    </w:p>
    <w:p w14:paraId="6481E64E" w14:textId="77777777" w:rsidR="000E5F98" w:rsidRDefault="000E5F98" w:rsidP="007F4C02">
      <w:pPr>
        <w:pStyle w:val="ListParagraph"/>
      </w:pPr>
    </w:p>
    <w:p w14:paraId="06221B89" w14:textId="327C820D" w:rsidR="000E5F98" w:rsidRDefault="000E5F98" w:rsidP="000E5F98">
      <w:pPr>
        <w:pStyle w:val="ListParagraph"/>
        <w:numPr>
          <w:ilvl w:val="0"/>
          <w:numId w:val="19"/>
        </w:numPr>
      </w:pPr>
      <w:proofErr w:type="spellStart"/>
      <w:r>
        <w:t>RegexpStemmer</w:t>
      </w:r>
      <w:proofErr w:type="spellEnd"/>
      <w:r>
        <w:t xml:space="preserve"> class</w:t>
      </w:r>
    </w:p>
    <w:p w14:paraId="2DAF2932" w14:textId="310DE3AE" w:rsidR="000E5F98" w:rsidRDefault="000E5F98" w:rsidP="000E5F98">
      <w:pPr>
        <w:pStyle w:val="ListParagraph"/>
        <w:ind w:left="1440"/>
      </w:pPr>
      <w:r>
        <w:t xml:space="preserve">Pass regular expression </w:t>
      </w:r>
      <w:r w:rsidR="002802D0">
        <w:t>to Stem accordingly</w:t>
      </w:r>
    </w:p>
    <w:p w14:paraId="7CB7B654" w14:textId="77777777" w:rsidR="00714505" w:rsidRDefault="00714505" w:rsidP="000E5F98">
      <w:pPr>
        <w:pStyle w:val="ListParagraph"/>
        <w:ind w:left="1440"/>
      </w:pPr>
    </w:p>
    <w:p w14:paraId="1773673F" w14:textId="03FFCA08" w:rsidR="00714505" w:rsidRDefault="00714505" w:rsidP="00714505">
      <w:pPr>
        <w:pStyle w:val="ListParagraph"/>
        <w:numPr>
          <w:ilvl w:val="0"/>
          <w:numId w:val="19"/>
        </w:numPr>
      </w:pPr>
      <w:proofErr w:type="spellStart"/>
      <w:r>
        <w:t>SnowballStemmer</w:t>
      </w:r>
      <w:proofErr w:type="spellEnd"/>
    </w:p>
    <w:p w14:paraId="0A2A7FDC" w14:textId="2243E47F" w:rsidR="00C87B9C" w:rsidRDefault="00C87B9C" w:rsidP="00C87B9C">
      <w:pPr>
        <w:pStyle w:val="ListParagraph"/>
        <w:ind w:left="1440"/>
      </w:pPr>
      <w:r>
        <w:t xml:space="preserve"> </w:t>
      </w:r>
      <w:proofErr w:type="spellStart"/>
      <w:r>
        <w:t>Its</w:t>
      </w:r>
      <w:proofErr w:type="spellEnd"/>
      <w:r>
        <w:t xml:space="preserve"> better than </w:t>
      </w:r>
      <w:proofErr w:type="spellStart"/>
      <w:r>
        <w:t>PorterStemmer</w:t>
      </w:r>
      <w:proofErr w:type="spellEnd"/>
      <w:r>
        <w:t>.</w:t>
      </w:r>
    </w:p>
    <w:p w14:paraId="508A8F20" w14:textId="4A7C4CA7" w:rsidR="00C87B9C" w:rsidRDefault="00D82FB4" w:rsidP="00C87B9C">
      <w:pPr>
        <w:pStyle w:val="ListParagraph"/>
        <w:ind w:left="1440"/>
      </w:pPr>
      <w:r w:rsidRPr="00D82FB4">
        <w:rPr>
          <w:noProof/>
        </w:rPr>
        <w:drawing>
          <wp:inline distT="0" distB="0" distL="0" distR="0" wp14:anchorId="1D957132" wp14:editId="04D83A1E">
            <wp:extent cx="6071870" cy="1184910"/>
            <wp:effectExtent l="0" t="0" r="0" b="0"/>
            <wp:docPr id="205385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597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3B86" w14:textId="77777777" w:rsidR="00AC3A6B" w:rsidRPr="0089455D" w:rsidRDefault="00AC3A6B" w:rsidP="0089455D"/>
    <w:p w14:paraId="1460F19C" w14:textId="4290D80D" w:rsidR="00810C13" w:rsidRDefault="001B260D" w:rsidP="001B260D">
      <w:pPr>
        <w:pStyle w:val="ListBullet"/>
        <w:numPr>
          <w:ilvl w:val="0"/>
          <w:numId w:val="0"/>
        </w:numPr>
      </w:pPr>
      <w:r>
        <w:t xml:space="preserve">Disadvantage – </w:t>
      </w:r>
    </w:p>
    <w:p w14:paraId="4CD4CBA8" w14:textId="7D2E40B1" w:rsidR="00E4576C" w:rsidRDefault="001B260D" w:rsidP="001B260D">
      <w:pPr>
        <w:pStyle w:val="ListBullet"/>
        <w:numPr>
          <w:ilvl w:val="0"/>
          <w:numId w:val="0"/>
        </w:numPr>
      </w:pPr>
      <w:r>
        <w:tab/>
        <w:t xml:space="preserve">Even with all of above 3 stemming techniques, it is possible that stemming returns incorrect word. </w:t>
      </w:r>
      <w:r>
        <w:br/>
      </w:r>
      <w:r w:rsidR="00E4576C">
        <w:t xml:space="preserve">Resolve – </w:t>
      </w:r>
    </w:p>
    <w:p w14:paraId="2B5E8FEF" w14:textId="5393168C" w:rsidR="001B260D" w:rsidRDefault="001B260D" w:rsidP="00E4576C">
      <w:pPr>
        <w:pStyle w:val="ListBullet"/>
        <w:numPr>
          <w:ilvl w:val="0"/>
          <w:numId w:val="0"/>
        </w:numPr>
        <w:ind w:firstLine="720"/>
      </w:pPr>
      <w:r>
        <w:t>To overcome this disadvantage, lemmatization is used.</w:t>
      </w:r>
    </w:p>
    <w:p w14:paraId="250B0190" w14:textId="77777777" w:rsidR="004324E0" w:rsidRDefault="004324E0" w:rsidP="00E4576C">
      <w:pPr>
        <w:pStyle w:val="ListBullet"/>
        <w:numPr>
          <w:ilvl w:val="0"/>
          <w:numId w:val="0"/>
        </w:numPr>
        <w:ind w:firstLine="720"/>
      </w:pPr>
    </w:p>
    <w:p w14:paraId="11AF76E0" w14:textId="52A6DA4B" w:rsidR="004324E0" w:rsidRDefault="004324E0" w:rsidP="004324E0">
      <w:pPr>
        <w:pStyle w:val="Heading4"/>
      </w:pPr>
      <w:r>
        <w:t>Lemmatization</w:t>
      </w:r>
    </w:p>
    <w:p w14:paraId="01F6E625" w14:textId="77777777" w:rsidR="004324E0" w:rsidRDefault="004324E0" w:rsidP="004324E0"/>
    <w:p w14:paraId="12232B42" w14:textId="16B976B0" w:rsidR="004324E0" w:rsidRDefault="004324E0" w:rsidP="004324E0">
      <w:pPr>
        <w:pStyle w:val="ListParagraph"/>
        <w:numPr>
          <w:ilvl w:val="0"/>
          <w:numId w:val="20"/>
        </w:numPr>
      </w:pPr>
      <w:r>
        <w:t>Word</w:t>
      </w:r>
      <w:r w:rsidR="000F55FF">
        <w:t xml:space="preserve">net </w:t>
      </w:r>
      <w:proofErr w:type="spellStart"/>
      <w:r w:rsidR="000F55FF">
        <w:t>Lemmatizer</w:t>
      </w:r>
      <w:proofErr w:type="spellEnd"/>
    </w:p>
    <w:p w14:paraId="15F2CBFC" w14:textId="353EB164" w:rsidR="000F55FF" w:rsidRDefault="000F55FF" w:rsidP="000F55FF">
      <w:pPr>
        <w:pStyle w:val="ListParagraph"/>
        <w:ind w:left="1440"/>
      </w:pPr>
      <w:r>
        <w:lastRenderedPageBreak/>
        <w:t>Lemmatiz</w:t>
      </w:r>
      <w:r w:rsidR="00821142">
        <w:t>a</w:t>
      </w:r>
      <w:r>
        <w:t>tion technique is like stemming. The output we will get after lemmatization is called ‘lemma’ which is a root word rather than root stem, the output of stemming. After lemmatization, we will be getting a valid word that means the same thing.</w:t>
      </w:r>
    </w:p>
    <w:p w14:paraId="12B01E8C" w14:textId="51498F62" w:rsidR="00D6704C" w:rsidRDefault="00D6704C" w:rsidP="00D6704C">
      <w:pPr>
        <w:pStyle w:val="Heading4"/>
      </w:pPr>
      <w:r>
        <w:t>Other Pre-processing steps</w:t>
      </w:r>
    </w:p>
    <w:p w14:paraId="5E4291D7" w14:textId="0673E48C" w:rsidR="00C00F46" w:rsidRDefault="00C00F46" w:rsidP="00D6704C">
      <w:pPr>
        <w:pStyle w:val="ListBullet"/>
      </w:pPr>
      <w:proofErr w:type="spellStart"/>
      <w:r>
        <w:t>Stopwords</w:t>
      </w:r>
      <w:proofErr w:type="spellEnd"/>
    </w:p>
    <w:p w14:paraId="689344D6" w14:textId="38A22B5B" w:rsidR="00C00F46" w:rsidRDefault="007C34A8" w:rsidP="00D6704C">
      <w:pPr>
        <w:pStyle w:val="ListBullet"/>
      </w:pPr>
      <w:r>
        <w:t>Parts of Speech Tagging</w:t>
      </w:r>
    </w:p>
    <w:p w14:paraId="371F6AA7" w14:textId="654DFDE3" w:rsidR="00D067FD" w:rsidRDefault="007C34A8" w:rsidP="00D6704C">
      <w:pPr>
        <w:pStyle w:val="ListBullet"/>
      </w:pPr>
      <w:r>
        <w:t>Named Entity Recognition</w:t>
      </w:r>
    </w:p>
    <w:p w14:paraId="7DB06AC6" w14:textId="39CB7B22" w:rsidR="00AE0456" w:rsidRDefault="00D067FD" w:rsidP="00D6704C">
      <w:pPr>
        <w:pStyle w:val="ListBullet"/>
      </w:pPr>
      <w:r w:rsidRPr="00DF6D6C">
        <w:t>One Hot Encoding</w:t>
      </w:r>
    </w:p>
    <w:p w14:paraId="64180FA0" w14:textId="011D044F" w:rsidR="00EB17F0" w:rsidRDefault="00AE0456" w:rsidP="00D6704C">
      <w:pPr>
        <w:pStyle w:val="ListBullet"/>
      </w:pPr>
      <w:r>
        <w:t>Bag of words</w:t>
      </w:r>
    </w:p>
    <w:p w14:paraId="7D61DACA" w14:textId="6D4BB3FF" w:rsidR="00EB17F0" w:rsidRDefault="00EB17F0" w:rsidP="00D6704C">
      <w:pPr>
        <w:pStyle w:val="ListBullet"/>
      </w:pPr>
      <w:r>
        <w:t>N Grams</w:t>
      </w:r>
    </w:p>
    <w:p w14:paraId="338BA09A" w14:textId="52692204" w:rsidR="001A6529" w:rsidRDefault="001A6529" w:rsidP="00D6704C">
      <w:pPr>
        <w:pStyle w:val="ListBullet"/>
      </w:pPr>
      <w:r>
        <w:t xml:space="preserve">TF-IDF </w:t>
      </w:r>
      <w:r w:rsidR="001C1389">
        <w:t>(Term Frequency – Inverse Document Frequency)</w:t>
      </w:r>
    </w:p>
    <w:p w14:paraId="2F298F2B" w14:textId="4308941C" w:rsidR="006937F7" w:rsidRDefault="006937F7" w:rsidP="006937F7">
      <w:pPr>
        <w:pStyle w:val="ListBullet"/>
        <w:numPr>
          <w:ilvl w:val="0"/>
          <w:numId w:val="0"/>
        </w:numPr>
        <w:ind w:left="1469" w:firstLine="691"/>
      </w:pPr>
      <w:r>
        <w:t>TF = No. of repetition of words in sentence/no. of words in sentence</w:t>
      </w:r>
    </w:p>
    <w:p w14:paraId="74FF6788" w14:textId="713FFE4D" w:rsidR="006937F7" w:rsidRDefault="006937F7" w:rsidP="006937F7">
      <w:pPr>
        <w:pStyle w:val="ListBullet"/>
        <w:numPr>
          <w:ilvl w:val="0"/>
          <w:numId w:val="0"/>
        </w:numPr>
        <w:ind w:left="1469" w:firstLine="691"/>
      </w:pPr>
      <w:r>
        <w:t xml:space="preserve">IDF = </w:t>
      </w:r>
      <w:proofErr w:type="gramStart"/>
      <w:r w:rsidR="00633E5E">
        <w:t>ln(</w:t>
      </w:r>
      <w:proofErr w:type="gramEnd"/>
      <w:r>
        <w:t>No. of sentences/no. of sentences containing the word</w:t>
      </w:r>
      <w:r w:rsidR="00633E5E">
        <w:t>)</w:t>
      </w:r>
    </w:p>
    <w:p w14:paraId="74D26B31" w14:textId="6AAABB88" w:rsidR="00AF1DD0" w:rsidRDefault="00AF1DD0" w:rsidP="00AF1DD0">
      <w:pPr>
        <w:pStyle w:val="ListBullet"/>
      </w:pPr>
      <w:r>
        <w:t>Word Embedding</w:t>
      </w:r>
    </w:p>
    <w:p w14:paraId="445CEF22" w14:textId="4331C704" w:rsidR="00A44E30" w:rsidRDefault="00A44E30" w:rsidP="00A44E30">
      <w:pPr>
        <w:pStyle w:val="ListBullet"/>
        <w:numPr>
          <w:ilvl w:val="0"/>
          <w:numId w:val="0"/>
        </w:numPr>
        <w:ind w:left="1440"/>
      </w:pPr>
      <w:r>
        <w:t>Encodes the meaning of word such that the words that are closer in the vector space are expected to be similar in meaning</w:t>
      </w:r>
      <w:r w:rsidR="0026795A">
        <w:t>.</w:t>
      </w:r>
    </w:p>
    <w:p w14:paraId="68499DB6" w14:textId="713D19A1" w:rsidR="0026795A" w:rsidRDefault="0026795A" w:rsidP="00A44E30">
      <w:pPr>
        <w:pStyle w:val="ListBullet"/>
        <w:numPr>
          <w:ilvl w:val="0"/>
          <w:numId w:val="0"/>
        </w:numPr>
        <w:ind w:left="1440"/>
      </w:pPr>
      <w:r>
        <w:t xml:space="preserve">Types – </w:t>
      </w:r>
    </w:p>
    <w:p w14:paraId="19C5386F" w14:textId="6EC15F19" w:rsidR="0026795A" w:rsidRDefault="0026795A" w:rsidP="0026795A">
      <w:pPr>
        <w:pStyle w:val="ListBullet"/>
        <w:numPr>
          <w:ilvl w:val="0"/>
          <w:numId w:val="21"/>
        </w:numPr>
      </w:pPr>
      <w:r w:rsidRPr="0026795A">
        <w:rPr>
          <w:b/>
          <w:bCs/>
        </w:rPr>
        <w:t>Count/Frequency</w:t>
      </w:r>
      <w:r>
        <w:t xml:space="preserve"> – One hot encoding, bag of words, TF-IDF</w:t>
      </w:r>
    </w:p>
    <w:p w14:paraId="29884652" w14:textId="0A7BE7FA" w:rsidR="0026795A" w:rsidRPr="00683E50" w:rsidRDefault="0026795A" w:rsidP="0026795A">
      <w:pPr>
        <w:pStyle w:val="ListBullet"/>
        <w:numPr>
          <w:ilvl w:val="0"/>
          <w:numId w:val="21"/>
        </w:numPr>
        <w:rPr>
          <w:b/>
          <w:bCs/>
        </w:rPr>
      </w:pPr>
      <w:r w:rsidRPr="0026795A">
        <w:rPr>
          <w:b/>
          <w:bCs/>
        </w:rPr>
        <w:t>Deep learning trained model</w:t>
      </w:r>
      <w:r w:rsidR="0019642C">
        <w:rPr>
          <w:b/>
          <w:bCs/>
        </w:rPr>
        <w:t xml:space="preserve"> – </w:t>
      </w:r>
      <w:r w:rsidR="0019642C" w:rsidRPr="0019642C">
        <w:t>Word2Vec</w:t>
      </w:r>
    </w:p>
    <w:p w14:paraId="699E9EFD" w14:textId="2A708F34" w:rsidR="00683E50" w:rsidRDefault="00683E50" w:rsidP="00683E50">
      <w:pPr>
        <w:pStyle w:val="ListBullet"/>
      </w:pPr>
      <w:r>
        <w:t>Word2Vec</w:t>
      </w:r>
    </w:p>
    <w:p w14:paraId="4416329A" w14:textId="33CB20A0" w:rsidR="000700C0" w:rsidRDefault="000700C0" w:rsidP="000700C0">
      <w:pPr>
        <w:pStyle w:val="ListBullet"/>
        <w:numPr>
          <w:ilvl w:val="0"/>
          <w:numId w:val="0"/>
        </w:numPr>
        <w:ind w:left="749"/>
      </w:pPr>
      <w:r>
        <w:t xml:space="preserve">Word2Vec is a technique for NLP, it uses a neural network model to learn word association form a large corpus of text. Once trained such a model can detect </w:t>
      </w:r>
      <w:proofErr w:type="spellStart"/>
      <w:r>
        <w:t>synoynous</w:t>
      </w:r>
      <w:proofErr w:type="spellEnd"/>
      <w:r>
        <w:t xml:space="preserve"> or suggest </w:t>
      </w:r>
      <w:r>
        <w:lastRenderedPageBreak/>
        <w:t xml:space="preserve">additional </w:t>
      </w:r>
      <w:proofErr w:type="gramStart"/>
      <w:r>
        <w:t>word</w:t>
      </w:r>
      <w:proofErr w:type="gramEnd"/>
      <w:r>
        <w:t xml:space="preserve"> for a partial sentence. As the name implies, word2vec represents each distinct word with a particular list of number called a vector.</w:t>
      </w:r>
    </w:p>
    <w:p w14:paraId="4643B800" w14:textId="354D6314" w:rsidR="00683E50" w:rsidRDefault="00683E50" w:rsidP="00683E50">
      <w:pPr>
        <w:pStyle w:val="ListBullet"/>
        <w:numPr>
          <w:ilvl w:val="0"/>
          <w:numId w:val="0"/>
        </w:numPr>
        <w:ind w:left="1440"/>
      </w:pPr>
      <w:r>
        <w:t xml:space="preserve">Types – </w:t>
      </w:r>
    </w:p>
    <w:p w14:paraId="09CE5B57" w14:textId="373E0AB3" w:rsidR="00683E50" w:rsidRPr="0026795A" w:rsidRDefault="00683E50" w:rsidP="00683E50">
      <w:pPr>
        <w:pStyle w:val="ListBullet"/>
        <w:numPr>
          <w:ilvl w:val="0"/>
          <w:numId w:val="0"/>
        </w:numPr>
        <w:ind w:left="2160" w:firstLine="720"/>
      </w:pPr>
      <w:r>
        <w:t>CBOW (continues back of words)</w:t>
      </w:r>
      <w:r>
        <w:br/>
      </w:r>
      <w:r>
        <w:tab/>
      </w:r>
      <w:proofErr w:type="spellStart"/>
      <w:r>
        <w:t>Skipgram</w:t>
      </w:r>
      <w:proofErr w:type="spellEnd"/>
    </w:p>
    <w:p w14:paraId="37F069AC" w14:textId="77777777" w:rsidR="00AF1DD0" w:rsidRDefault="00AF1DD0" w:rsidP="006937F7">
      <w:pPr>
        <w:pStyle w:val="ListBullet"/>
        <w:numPr>
          <w:ilvl w:val="0"/>
          <w:numId w:val="0"/>
        </w:numPr>
        <w:ind w:left="1469" w:firstLine="691"/>
      </w:pPr>
    </w:p>
    <w:p w14:paraId="5A885A73" w14:textId="77777777" w:rsidR="006937F7" w:rsidRPr="00EB17F0" w:rsidRDefault="006937F7" w:rsidP="006937F7">
      <w:pPr>
        <w:pStyle w:val="ListBullet"/>
        <w:numPr>
          <w:ilvl w:val="0"/>
          <w:numId w:val="0"/>
        </w:numPr>
        <w:ind w:left="749" w:hanging="259"/>
      </w:pPr>
    </w:p>
    <w:p w14:paraId="164CDDD3" w14:textId="77777777" w:rsidR="000F55FF" w:rsidRPr="004324E0" w:rsidRDefault="000F55FF" w:rsidP="000F55FF">
      <w:pPr>
        <w:pStyle w:val="ListParagraph"/>
        <w:ind w:left="1440"/>
      </w:pPr>
    </w:p>
    <w:p w14:paraId="2E14C9F9" w14:textId="4527FE9F" w:rsidR="004324E0" w:rsidRDefault="00C222E7" w:rsidP="00C222E7">
      <w:pPr>
        <w:pStyle w:val="Heading2"/>
        <w:rPr>
          <w:u w:val="single"/>
        </w:rPr>
      </w:pPr>
      <w:r w:rsidRPr="00C222E7">
        <w:rPr>
          <w:u w:val="single"/>
        </w:rPr>
        <w:t>Deep Learning For NLP</w:t>
      </w:r>
    </w:p>
    <w:p w14:paraId="31CBB978" w14:textId="77777777" w:rsidR="00AD7397" w:rsidRDefault="00AD7397" w:rsidP="00AD7397"/>
    <w:p w14:paraId="0EE887FA" w14:textId="77777777" w:rsidR="00AD7397" w:rsidRDefault="00AD7397" w:rsidP="00AD7397"/>
    <w:p w14:paraId="07577B75" w14:textId="77777777" w:rsidR="00AD7397" w:rsidRDefault="00AD7397" w:rsidP="00AD7397"/>
    <w:p w14:paraId="12121DFA" w14:textId="5F10F67D" w:rsidR="00AD7397" w:rsidRDefault="00AD7397" w:rsidP="00AD7397">
      <w:pPr>
        <w:pStyle w:val="Heading2"/>
        <w:rPr>
          <w:u w:val="single"/>
        </w:rPr>
      </w:pPr>
      <w:r w:rsidRPr="00AD7397">
        <w:rPr>
          <w:u w:val="single"/>
        </w:rPr>
        <w:t>ANN</w:t>
      </w:r>
    </w:p>
    <w:p w14:paraId="0CAB81C4" w14:textId="77777777" w:rsidR="00AD7397" w:rsidRDefault="00AD7397" w:rsidP="00AD7397"/>
    <w:p w14:paraId="0A67DC36" w14:textId="6EF78F83" w:rsidR="00AD7397" w:rsidRDefault="00AD7397" w:rsidP="00AD7397">
      <w:r>
        <w:t xml:space="preserve">Requirements – </w:t>
      </w:r>
    </w:p>
    <w:p w14:paraId="06EA9EF9" w14:textId="7E93580F" w:rsidR="00AD7397" w:rsidRDefault="00AD7397" w:rsidP="00AD7397">
      <w:r>
        <w:t xml:space="preserve">Packages – </w:t>
      </w:r>
    </w:p>
    <w:p w14:paraId="52AC1769" w14:textId="77777777" w:rsidR="00AD7397" w:rsidRPr="00AD7397" w:rsidRDefault="00AD7397" w:rsidP="00AD73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en-US"/>
        </w:rPr>
      </w:pPr>
      <w:proofErr w:type="spellStart"/>
      <w:r w:rsidRPr="00AD7397">
        <w:rPr>
          <w:rFonts w:ascii="Menlo" w:eastAsia="Times New Roman" w:hAnsi="Menlo" w:cs="Menlo"/>
          <w:color w:val="4EC9B0"/>
          <w:sz w:val="18"/>
          <w:szCs w:val="18"/>
          <w:lang w:eastAsia="en-US"/>
        </w:rPr>
        <w:t>tensorflow</w:t>
      </w:r>
      <w:proofErr w:type="spellEnd"/>
      <w:r w:rsidRPr="00AD7397">
        <w:rPr>
          <w:rFonts w:ascii="Menlo" w:eastAsia="Times New Roman" w:hAnsi="Menlo" w:cs="Menlo"/>
          <w:color w:val="D4D4D4"/>
          <w:sz w:val="18"/>
          <w:szCs w:val="18"/>
          <w:lang w:eastAsia="en-US"/>
        </w:rPr>
        <w:t>==</w:t>
      </w:r>
      <w:r w:rsidRPr="00AD7397">
        <w:rPr>
          <w:rFonts w:ascii="Menlo" w:eastAsia="Times New Roman" w:hAnsi="Menlo" w:cs="Menlo"/>
          <w:color w:val="B5CEA8"/>
          <w:sz w:val="18"/>
          <w:szCs w:val="18"/>
          <w:lang w:eastAsia="en-US"/>
        </w:rPr>
        <w:t>2.15.0</w:t>
      </w:r>
    </w:p>
    <w:p w14:paraId="2F0AF3C2" w14:textId="77777777" w:rsidR="00AD7397" w:rsidRPr="00AD7397" w:rsidRDefault="00AD7397" w:rsidP="00AD73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en-US"/>
        </w:rPr>
      </w:pPr>
      <w:r w:rsidRPr="00AD7397">
        <w:rPr>
          <w:rFonts w:ascii="Menlo" w:eastAsia="Times New Roman" w:hAnsi="Menlo" w:cs="Menlo"/>
          <w:color w:val="4EC9B0"/>
          <w:sz w:val="18"/>
          <w:szCs w:val="18"/>
          <w:lang w:eastAsia="en-US"/>
        </w:rPr>
        <w:t>pandas</w:t>
      </w:r>
      <w:r w:rsidRPr="00AD7397">
        <w:rPr>
          <w:rFonts w:ascii="Menlo" w:eastAsia="Times New Roman" w:hAnsi="Menlo" w:cs="Menlo"/>
          <w:color w:val="CCCCCC"/>
          <w:sz w:val="18"/>
          <w:szCs w:val="18"/>
          <w:lang w:eastAsia="en-US"/>
        </w:rPr>
        <w:t xml:space="preserve"> </w:t>
      </w:r>
    </w:p>
    <w:p w14:paraId="5236206F" w14:textId="77777777" w:rsidR="00AD7397" w:rsidRPr="00AD7397" w:rsidRDefault="00AD7397" w:rsidP="00AD73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en-US"/>
        </w:rPr>
      </w:pPr>
      <w:proofErr w:type="spellStart"/>
      <w:r w:rsidRPr="00AD7397">
        <w:rPr>
          <w:rFonts w:ascii="Menlo" w:eastAsia="Times New Roman" w:hAnsi="Menlo" w:cs="Menlo"/>
          <w:color w:val="4EC9B0"/>
          <w:sz w:val="18"/>
          <w:szCs w:val="18"/>
          <w:lang w:eastAsia="en-US"/>
        </w:rPr>
        <w:t>numpy</w:t>
      </w:r>
      <w:proofErr w:type="spellEnd"/>
      <w:r w:rsidRPr="00AD7397">
        <w:rPr>
          <w:rFonts w:ascii="Menlo" w:eastAsia="Times New Roman" w:hAnsi="Menlo" w:cs="Menlo"/>
          <w:color w:val="CCCCCC"/>
          <w:sz w:val="18"/>
          <w:szCs w:val="18"/>
          <w:lang w:eastAsia="en-US"/>
        </w:rPr>
        <w:t xml:space="preserve"> </w:t>
      </w:r>
    </w:p>
    <w:p w14:paraId="01871CB1" w14:textId="77777777" w:rsidR="00AD7397" w:rsidRPr="00AD7397" w:rsidRDefault="00AD7397" w:rsidP="00AD73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en-US"/>
        </w:rPr>
      </w:pPr>
      <w:r w:rsidRPr="00AD7397">
        <w:rPr>
          <w:rFonts w:ascii="Menlo" w:eastAsia="Times New Roman" w:hAnsi="Menlo" w:cs="Menlo"/>
          <w:color w:val="4EC9B0"/>
          <w:sz w:val="18"/>
          <w:szCs w:val="18"/>
          <w:lang w:eastAsia="en-US"/>
        </w:rPr>
        <w:t>scikit-learn</w:t>
      </w:r>
    </w:p>
    <w:p w14:paraId="37646806" w14:textId="77777777" w:rsidR="00AD7397" w:rsidRPr="00AD7397" w:rsidRDefault="00AD7397" w:rsidP="00AD73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en-US"/>
        </w:rPr>
      </w:pPr>
      <w:proofErr w:type="spellStart"/>
      <w:r w:rsidRPr="00AD7397">
        <w:rPr>
          <w:rFonts w:ascii="Menlo" w:eastAsia="Times New Roman" w:hAnsi="Menlo" w:cs="Menlo"/>
          <w:color w:val="4EC9B0"/>
          <w:sz w:val="18"/>
          <w:szCs w:val="18"/>
          <w:lang w:eastAsia="en-US"/>
        </w:rPr>
        <w:t>tensorboard</w:t>
      </w:r>
      <w:proofErr w:type="spellEnd"/>
    </w:p>
    <w:p w14:paraId="21F79117" w14:textId="77777777" w:rsidR="00AD7397" w:rsidRPr="00AD7397" w:rsidRDefault="00AD7397" w:rsidP="00AD73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en-US"/>
        </w:rPr>
      </w:pPr>
      <w:r w:rsidRPr="00AD7397">
        <w:rPr>
          <w:rFonts w:ascii="Menlo" w:eastAsia="Times New Roman" w:hAnsi="Menlo" w:cs="Menlo"/>
          <w:color w:val="4EC9B0"/>
          <w:sz w:val="18"/>
          <w:szCs w:val="18"/>
          <w:lang w:eastAsia="en-US"/>
        </w:rPr>
        <w:t>matplotlib</w:t>
      </w:r>
    </w:p>
    <w:p w14:paraId="3185D54E" w14:textId="77777777" w:rsidR="00AD7397" w:rsidRPr="00AD7397" w:rsidRDefault="00AD7397" w:rsidP="00AD73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en-US"/>
        </w:rPr>
      </w:pPr>
      <w:proofErr w:type="spellStart"/>
      <w:r w:rsidRPr="00AD7397">
        <w:rPr>
          <w:rFonts w:ascii="Menlo" w:eastAsia="Times New Roman" w:hAnsi="Menlo" w:cs="Menlo"/>
          <w:color w:val="4EC9B0"/>
          <w:sz w:val="18"/>
          <w:szCs w:val="18"/>
          <w:lang w:eastAsia="en-US"/>
        </w:rPr>
        <w:t>streamlit</w:t>
      </w:r>
      <w:proofErr w:type="spellEnd"/>
    </w:p>
    <w:p w14:paraId="7654E2C8" w14:textId="77777777" w:rsidR="00AD7397" w:rsidRPr="00AD7397" w:rsidRDefault="00AD7397" w:rsidP="00AD7397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  <w:lang w:eastAsia="en-US"/>
        </w:rPr>
      </w:pPr>
      <w:proofErr w:type="spellStart"/>
      <w:r w:rsidRPr="00AD7397">
        <w:rPr>
          <w:rFonts w:ascii="Menlo" w:eastAsia="Times New Roman" w:hAnsi="Menlo" w:cs="Menlo"/>
          <w:color w:val="4EC9B0"/>
          <w:sz w:val="18"/>
          <w:szCs w:val="18"/>
          <w:lang w:eastAsia="en-US"/>
        </w:rPr>
        <w:t>scikeras</w:t>
      </w:r>
      <w:proofErr w:type="spellEnd"/>
    </w:p>
    <w:p w14:paraId="274F08F4" w14:textId="77777777" w:rsidR="00AD7397" w:rsidRDefault="00AD7397" w:rsidP="00AD7397"/>
    <w:p w14:paraId="14E5ADBC" w14:textId="4CBA7FB4" w:rsidR="00AD7397" w:rsidRPr="00AD7397" w:rsidRDefault="00AD7397" w:rsidP="00AD7397">
      <w:r>
        <w:t>pip3 install ipykernel</w:t>
      </w:r>
    </w:p>
    <w:p w14:paraId="6A39CE7E" w14:textId="77777777" w:rsidR="00C222E7" w:rsidRDefault="00C222E7" w:rsidP="00C222E7"/>
    <w:p w14:paraId="76E52C27" w14:textId="77777777" w:rsidR="00C222E7" w:rsidRPr="00C222E7" w:rsidRDefault="00C222E7" w:rsidP="00C222E7"/>
    <w:sectPr w:rsidR="00C222E7" w:rsidRPr="00C222E7" w:rsidSect="00874FF3">
      <w:footerReference w:type="default" r:id="rId32"/>
      <w:footerReference w:type="first" r:id="rId33"/>
      <w:pgSz w:w="12240" w:h="15840"/>
      <w:pgMar w:top="1267" w:right="1339" w:bottom="1339" w:left="1339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F2368" w14:textId="77777777" w:rsidR="00CD6A89" w:rsidRDefault="00CD6A89">
      <w:pPr>
        <w:spacing w:after="0" w:line="240" w:lineRule="auto"/>
      </w:pPr>
      <w:r>
        <w:separator/>
      </w:r>
    </w:p>
    <w:p w14:paraId="6DEE1502" w14:textId="77777777" w:rsidR="00CD6A89" w:rsidRDefault="00CD6A89"/>
    <w:p w14:paraId="61A8F1D3" w14:textId="77777777" w:rsidR="00CD6A89" w:rsidRDefault="00CD6A89"/>
  </w:endnote>
  <w:endnote w:type="continuationSeparator" w:id="0">
    <w:p w14:paraId="4C0274ED" w14:textId="77777777" w:rsidR="00CD6A89" w:rsidRDefault="00CD6A89">
      <w:pPr>
        <w:spacing w:after="0" w:line="240" w:lineRule="auto"/>
      </w:pPr>
      <w:r>
        <w:continuationSeparator/>
      </w:r>
    </w:p>
    <w:p w14:paraId="154C85B0" w14:textId="77777777" w:rsidR="00CD6A89" w:rsidRDefault="00CD6A89"/>
    <w:p w14:paraId="33B15F65" w14:textId="77777777" w:rsidR="00CD6A89" w:rsidRDefault="00CD6A8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084"/>
      <w:gridCol w:w="478"/>
    </w:tblGrid>
    <w:tr w:rsidR="00874FF3" w14:paraId="4E2EF9EB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</w:rPr>
            <w:alias w:val="Author"/>
            <w:tag w:val=""/>
            <w:id w:val="-196999329"/>
            <w:placeholder>
              <w:docPart w:val="67F5A876A8E9C8459E93F1525AC05A0F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0B99FCBA" w14:textId="26C1CA1A" w:rsidR="00874FF3" w:rsidRDefault="00874FF3">
              <w:pPr>
                <w:pStyle w:val="Header"/>
                <w:jc w:val="right"/>
                <w:rPr>
                  <w:caps/>
                </w:rPr>
              </w:pPr>
              <w:r>
                <w:rPr>
                  <w:caps/>
                </w:rPr>
                <w:t>connect.sg@outlook.com</w:t>
              </w:r>
            </w:p>
          </w:sdtContent>
        </w:sdt>
      </w:tc>
      <w:tc>
        <w:tcPr>
          <w:tcW w:w="250" w:type="pct"/>
          <w:shd w:val="clear" w:color="auto" w:fill="542437" w:themeFill="accent2"/>
          <w:vAlign w:val="center"/>
        </w:tcPr>
        <w:p w14:paraId="2D81232B" w14:textId="77777777" w:rsidR="00874FF3" w:rsidRDefault="00874FF3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49EF4739" w14:textId="41DA98BA" w:rsidR="00104473" w:rsidRDefault="001044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084"/>
      <w:gridCol w:w="478"/>
    </w:tblGrid>
    <w:tr w:rsidR="00957217" w14:paraId="057DEBCE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</w:rPr>
            <w:alias w:val="Author"/>
            <w:tag w:val=""/>
            <w:id w:val="1534539408"/>
            <w:placeholder>
              <w:docPart w:val="88532874E5720D43869676B14361099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6B85C543" w14:textId="1F8D450E" w:rsidR="00957217" w:rsidRDefault="00957217">
              <w:pPr>
                <w:pStyle w:val="Header"/>
                <w:jc w:val="right"/>
                <w:rPr>
                  <w:caps/>
                </w:rPr>
              </w:pPr>
              <w:r>
                <w:rPr>
                  <w:caps/>
                </w:rPr>
                <w:t>connect.sg@outlook.com</w:t>
              </w:r>
            </w:p>
          </w:sdtContent>
        </w:sdt>
      </w:tc>
      <w:tc>
        <w:tcPr>
          <w:tcW w:w="250" w:type="pct"/>
          <w:shd w:val="clear" w:color="auto" w:fill="542437" w:themeFill="accent2"/>
          <w:vAlign w:val="center"/>
        </w:tcPr>
        <w:p w14:paraId="05ED8E6F" w14:textId="77777777" w:rsidR="00957217" w:rsidRDefault="00957217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17F34AB5" w14:textId="77777777" w:rsidR="00957217" w:rsidRDefault="009572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D88C2" w14:textId="77777777" w:rsidR="00CD6A89" w:rsidRDefault="00CD6A89">
      <w:pPr>
        <w:spacing w:after="0" w:line="240" w:lineRule="auto"/>
      </w:pPr>
      <w:r>
        <w:separator/>
      </w:r>
    </w:p>
    <w:p w14:paraId="337459B6" w14:textId="77777777" w:rsidR="00CD6A89" w:rsidRDefault="00CD6A89"/>
    <w:p w14:paraId="11A26FCA" w14:textId="77777777" w:rsidR="00CD6A89" w:rsidRDefault="00CD6A89"/>
  </w:footnote>
  <w:footnote w:type="continuationSeparator" w:id="0">
    <w:p w14:paraId="718BB7C7" w14:textId="77777777" w:rsidR="00CD6A89" w:rsidRDefault="00CD6A89">
      <w:pPr>
        <w:spacing w:after="0" w:line="240" w:lineRule="auto"/>
      </w:pPr>
      <w:r>
        <w:continuationSeparator/>
      </w:r>
    </w:p>
    <w:p w14:paraId="18164E66" w14:textId="77777777" w:rsidR="00CD6A89" w:rsidRDefault="00CD6A89"/>
    <w:p w14:paraId="2ACA5155" w14:textId="77777777" w:rsidR="00CD6A89" w:rsidRDefault="00CD6A8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722DDC"/>
    <w:multiLevelType w:val="hybridMultilevel"/>
    <w:tmpl w:val="F68CDE8E"/>
    <w:lvl w:ilvl="0" w:tplc="D1D8E78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390F76"/>
    <w:multiLevelType w:val="hybridMultilevel"/>
    <w:tmpl w:val="980CA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E12614"/>
    <w:multiLevelType w:val="hybridMultilevel"/>
    <w:tmpl w:val="B75E1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61539B"/>
    <w:multiLevelType w:val="hybridMultilevel"/>
    <w:tmpl w:val="11F06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866E28"/>
    <w:multiLevelType w:val="hybridMultilevel"/>
    <w:tmpl w:val="87C4F7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2460810">
    <w:abstractNumId w:val="9"/>
  </w:num>
  <w:num w:numId="2" w16cid:durableId="978262967">
    <w:abstractNumId w:val="12"/>
  </w:num>
  <w:num w:numId="3" w16cid:durableId="1302346971">
    <w:abstractNumId w:val="16"/>
  </w:num>
  <w:num w:numId="4" w16cid:durableId="524489585">
    <w:abstractNumId w:val="13"/>
  </w:num>
  <w:num w:numId="5" w16cid:durableId="1627351384">
    <w:abstractNumId w:val="10"/>
  </w:num>
  <w:num w:numId="6" w16cid:durableId="1154029582">
    <w:abstractNumId w:val="7"/>
  </w:num>
  <w:num w:numId="7" w16cid:durableId="1373072975">
    <w:abstractNumId w:val="6"/>
  </w:num>
  <w:num w:numId="8" w16cid:durableId="250089138">
    <w:abstractNumId w:val="5"/>
  </w:num>
  <w:num w:numId="9" w16cid:durableId="122388035">
    <w:abstractNumId w:val="4"/>
  </w:num>
  <w:num w:numId="10" w16cid:durableId="457450523">
    <w:abstractNumId w:val="8"/>
  </w:num>
  <w:num w:numId="11" w16cid:durableId="620961264">
    <w:abstractNumId w:val="3"/>
  </w:num>
  <w:num w:numId="12" w16cid:durableId="820082034">
    <w:abstractNumId w:val="2"/>
  </w:num>
  <w:num w:numId="13" w16cid:durableId="594284139">
    <w:abstractNumId w:val="1"/>
  </w:num>
  <w:num w:numId="14" w16cid:durableId="123818530">
    <w:abstractNumId w:val="0"/>
  </w:num>
  <w:num w:numId="15" w16cid:durableId="1904683222">
    <w:abstractNumId w:val="14"/>
  </w:num>
  <w:num w:numId="16" w16cid:durableId="2027826749">
    <w:abstractNumId w:val="18"/>
  </w:num>
  <w:num w:numId="17" w16cid:durableId="318463935">
    <w:abstractNumId w:val="17"/>
  </w:num>
  <w:num w:numId="18" w16cid:durableId="859391132">
    <w:abstractNumId w:val="15"/>
  </w:num>
  <w:num w:numId="19" w16cid:durableId="1781408332">
    <w:abstractNumId w:val="19"/>
  </w:num>
  <w:num w:numId="20" w16cid:durableId="1232738526">
    <w:abstractNumId w:val="20"/>
  </w:num>
  <w:num w:numId="21" w16cid:durableId="8630524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F5D"/>
    <w:rsid w:val="00062E78"/>
    <w:rsid w:val="000700C0"/>
    <w:rsid w:val="00091FEB"/>
    <w:rsid w:val="000D6FC0"/>
    <w:rsid w:val="000E5F98"/>
    <w:rsid w:val="000F1C51"/>
    <w:rsid w:val="000F55FF"/>
    <w:rsid w:val="00104473"/>
    <w:rsid w:val="00183B3E"/>
    <w:rsid w:val="0019642C"/>
    <w:rsid w:val="001A6529"/>
    <w:rsid w:val="001B260D"/>
    <w:rsid w:val="001C1389"/>
    <w:rsid w:val="001E6464"/>
    <w:rsid w:val="002068F0"/>
    <w:rsid w:val="0023344A"/>
    <w:rsid w:val="0026795A"/>
    <w:rsid w:val="002802D0"/>
    <w:rsid w:val="002B6C7E"/>
    <w:rsid w:val="003954EF"/>
    <w:rsid w:val="004324E0"/>
    <w:rsid w:val="00446B8A"/>
    <w:rsid w:val="00500AB2"/>
    <w:rsid w:val="00555F20"/>
    <w:rsid w:val="00556A6E"/>
    <w:rsid w:val="005C16B4"/>
    <w:rsid w:val="00604DD2"/>
    <w:rsid w:val="0062667B"/>
    <w:rsid w:val="00633E5E"/>
    <w:rsid w:val="00642DD2"/>
    <w:rsid w:val="00683E50"/>
    <w:rsid w:val="006937F7"/>
    <w:rsid w:val="006D689C"/>
    <w:rsid w:val="006F544C"/>
    <w:rsid w:val="00714505"/>
    <w:rsid w:val="007523FB"/>
    <w:rsid w:val="007660FE"/>
    <w:rsid w:val="007C34A8"/>
    <w:rsid w:val="007F4C02"/>
    <w:rsid w:val="00810C13"/>
    <w:rsid w:val="00820A52"/>
    <w:rsid w:val="00821142"/>
    <w:rsid w:val="00842DD7"/>
    <w:rsid w:val="008449DC"/>
    <w:rsid w:val="00852889"/>
    <w:rsid w:val="00874FF3"/>
    <w:rsid w:val="0089455D"/>
    <w:rsid w:val="00957217"/>
    <w:rsid w:val="00961772"/>
    <w:rsid w:val="009B7EA9"/>
    <w:rsid w:val="00A14F5C"/>
    <w:rsid w:val="00A21F5D"/>
    <w:rsid w:val="00A44E30"/>
    <w:rsid w:val="00A455B4"/>
    <w:rsid w:val="00AC3A6B"/>
    <w:rsid w:val="00AD6E00"/>
    <w:rsid w:val="00AD7397"/>
    <w:rsid w:val="00AE0456"/>
    <w:rsid w:val="00AF1DD0"/>
    <w:rsid w:val="00BB3A06"/>
    <w:rsid w:val="00BF04F6"/>
    <w:rsid w:val="00C00F46"/>
    <w:rsid w:val="00C222E7"/>
    <w:rsid w:val="00C54E4E"/>
    <w:rsid w:val="00C64F8F"/>
    <w:rsid w:val="00C67F4A"/>
    <w:rsid w:val="00C87B9C"/>
    <w:rsid w:val="00CD6A89"/>
    <w:rsid w:val="00CD7C54"/>
    <w:rsid w:val="00CF367F"/>
    <w:rsid w:val="00D067FD"/>
    <w:rsid w:val="00D6704C"/>
    <w:rsid w:val="00D82FB4"/>
    <w:rsid w:val="00DE3B86"/>
    <w:rsid w:val="00DF350D"/>
    <w:rsid w:val="00DF6D6C"/>
    <w:rsid w:val="00E23829"/>
    <w:rsid w:val="00E34EAB"/>
    <w:rsid w:val="00E4576C"/>
    <w:rsid w:val="00E7454F"/>
    <w:rsid w:val="00E865FA"/>
    <w:rsid w:val="00EB17F0"/>
    <w:rsid w:val="00F33D79"/>
    <w:rsid w:val="00FA28AE"/>
    <w:rsid w:val="00FB209C"/>
    <w:rsid w:val="00FF6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B4B494"/>
  <w15:chartTrackingRefBased/>
  <w15:docId w15:val="{02F31A21-1445-D746-8A98-1D5159949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 w:line="240" w:lineRule="auto"/>
      <w:contextualSpacing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sz w:val="30"/>
    </w:rPr>
  </w:style>
  <w:style w:type="paragraph" w:styleId="ListParagraph">
    <w:name w:val="List Paragraph"/>
    <w:basedOn w:val="Normal"/>
    <w:uiPriority w:val="34"/>
    <w:unhideWhenUsed/>
    <w:qFormat/>
    <w:rsid w:val="00A21F5D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FA28AE"/>
    <w:pPr>
      <w:spacing w:before="120" w:after="0"/>
      <w:ind w:left="240"/>
    </w:pPr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FA28AE"/>
    <w:rPr>
      <w:color w:val="5E9EA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A28AE"/>
    <w:pPr>
      <w:spacing w:before="120" w:after="0"/>
    </w:pPr>
    <w:rPr>
      <w:rFonts w:cs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FA28AE"/>
    <w:pPr>
      <w:spacing w:after="0"/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A28AE"/>
    <w:pPr>
      <w:spacing w:after="0"/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A28AE"/>
    <w:pPr>
      <w:spacing w:after="0"/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A28AE"/>
    <w:pPr>
      <w:spacing w:after="0"/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A28AE"/>
    <w:pPr>
      <w:spacing w:after="0"/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A28AE"/>
    <w:pPr>
      <w:spacing w:after="0"/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A28AE"/>
    <w:pPr>
      <w:spacing w:after="0"/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32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iddharthgehlot/Library/Containers/com.microsoft.Word/Data/Library/Application%20Support/Microsoft/Office/16.0/DTS/en-US%7bF58870FA-8BE9-AD42-AF54-C0D750E33319%7d/%7bBF02CF81-EA53-F246-9D50-D4683260A9E0%7dtf1000208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0413441ED0EF5489377D6E4392123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8602FA-F8D0-AE49-A603-A6C45971E9FE}"/>
      </w:docPartPr>
      <w:docPartBody>
        <w:p w:rsidR="00E23264" w:rsidRDefault="00000000">
          <w:pPr>
            <w:pStyle w:val="E0413441ED0EF5489377D6E4392123A7"/>
          </w:pPr>
          <w:r>
            <w:t>To get started right away, just tap any placeholder text (such as this) and start typing.</w:t>
          </w:r>
        </w:p>
      </w:docPartBody>
    </w:docPart>
    <w:docPart>
      <w:docPartPr>
        <w:name w:val="88532874E5720D43869676B1436109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88CF16-26CC-E44D-AE25-D9F2A4E8851F}"/>
      </w:docPartPr>
      <w:docPartBody>
        <w:p w:rsidR="00E23264" w:rsidRDefault="00876E75" w:rsidP="00876E75">
          <w:pPr>
            <w:pStyle w:val="88532874E5720D43869676B143610990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  <w:docPart>
      <w:docPartPr>
        <w:name w:val="67F5A876A8E9C8459E93F1525AC05A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133CEC-97DF-2546-B286-59BC2DA1AF3C}"/>
      </w:docPartPr>
      <w:docPartBody>
        <w:p w:rsidR="00E23264" w:rsidRDefault="00876E75" w:rsidP="00876E75">
          <w:pPr>
            <w:pStyle w:val="67F5A876A8E9C8459E93F1525AC05A0F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105755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E75"/>
    <w:rsid w:val="004F399F"/>
    <w:rsid w:val="00876E75"/>
    <w:rsid w:val="00B5359B"/>
    <w:rsid w:val="00E23264"/>
    <w:rsid w:val="00E47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0413441ED0EF5489377D6E4392123A7">
    <w:name w:val="E0413441ED0EF5489377D6E4392123A7"/>
  </w:style>
  <w:style w:type="paragraph" w:styleId="ListBullet">
    <w:name w:val="List Bullet"/>
    <w:basedOn w:val="Normal"/>
    <w:uiPriority w:val="12"/>
    <w:qFormat/>
    <w:pPr>
      <w:numPr>
        <w:numId w:val="1"/>
      </w:numPr>
      <w:spacing w:after="240" w:line="312" w:lineRule="auto"/>
    </w:pPr>
    <w:rPr>
      <w:rFonts w:eastAsiaTheme="minorHAnsi"/>
      <w:color w:val="000000" w:themeColor="text1"/>
      <w:kern w:val="0"/>
      <w:lang w:eastAsia="ja-JP"/>
      <w14:ligatures w14:val="none"/>
    </w:rPr>
  </w:style>
  <w:style w:type="paragraph" w:customStyle="1" w:styleId="88532874E5720D43869676B143610990">
    <w:name w:val="88532874E5720D43869676B143610990"/>
    <w:rsid w:val="00876E75"/>
  </w:style>
  <w:style w:type="paragraph" w:customStyle="1" w:styleId="67F5A876A8E9C8459E93F1525AC05A0F">
    <w:name w:val="67F5A876A8E9C8459E93F1525AC05A0F"/>
    <w:rsid w:val="00876E7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15D96B-416E-5041-AD8A-63E7FF313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{BF02CF81-EA53-F246-9D50-D4683260A9E0}tf10002081.dotx</Template>
  <TotalTime>153</TotalTime>
  <Pages>17</Pages>
  <Words>925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connect.sg@outlook.com</dc:creator>
  <cp:keywords/>
  <dc:description/>
  <cp:lastModifiedBy>Siddharth Gehlot</cp:lastModifiedBy>
  <cp:revision>204</cp:revision>
  <dcterms:created xsi:type="dcterms:W3CDTF">2024-12-01T15:30:00Z</dcterms:created>
  <dcterms:modified xsi:type="dcterms:W3CDTF">2024-12-29T20:46:00Z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